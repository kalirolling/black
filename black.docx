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</w:rPr>
        <w:pict>
          <v:shape id="_x0000_s1026" o:spid="_x0000_s1026" o:spt="75" alt="C:\Users\😀\Desktop\book.jpgbook" type="#_x0000_t75" style="position:absolute;left:0pt;margin-left:0.5pt;margin-top:0.9pt;height:846.2pt;width:598.25pt;mso-position-horizontal-relative:page;mso-position-vertical-relative:page;z-index:-251658240;mso-width-relative:page;mso-height-relative:page;" filled="f" o:preferrelative="t" stroked="f" coordsize="21600,21600">
            <v:path/>
            <v:fill on="f" focussize="0,0"/>
            <v:stroke on="f"/>
            <v:imagedata r:id="rId7" o:title="book"/>
            <o:lock v:ext="edit" aspectratio="t"/>
          </v:shape>
        </w:pict>
      </w:r>
    </w:p>
    <w:p>
      <w:pPr>
        <w:jc w:val="both"/>
        <w:rPr>
          <w:rFonts w:hint="eastAsia" w:ascii="仿宋" w:hAnsi="仿宋" w:eastAsia="仿宋" w:cs="仿宋"/>
          <w:b/>
          <w:bCs/>
          <w:i/>
          <w:iCs/>
          <w:sz w:val="36"/>
          <w:szCs w:val="36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fmt="decimal" w:start="1" w:chapStyle="1" w:chapSep="hyphen"/>
          <w:cols w:space="425" w:num="1"/>
          <w:docGrid w:type="lines" w:linePitch="312" w:charSpace="0"/>
        </w:sectPr>
      </w:pPr>
    </w:p>
    <w:p>
      <w:pPr>
        <w:jc w:val="center"/>
        <w:rPr>
          <w:rFonts w:hint="eastAsia" w:ascii="仿宋" w:hAnsi="仿宋" w:eastAsia="仿宋" w:cs="仿宋"/>
          <w:b/>
          <w:bCs/>
          <w:i/>
          <w:iCs/>
          <w:sz w:val="36"/>
          <w:szCs w:val="36"/>
          <w:lang w:val="en-US" w:eastAsia="zh-CN"/>
        </w:rPr>
      </w:pPr>
      <w:r>
        <w:rPr>
          <w:rFonts w:hint="eastAsia" w:ascii="仿宋" w:hAnsi="仿宋" w:eastAsia="仿宋" w:cs="仿宋"/>
          <w:b/>
          <w:bCs/>
          <w:i/>
          <w:iCs/>
          <w:sz w:val="36"/>
          <w:szCs w:val="36"/>
          <w:lang w:val="en-US" w:eastAsia="zh-CN"/>
        </w:rPr>
        <w:t>灵魂画师</w:t>
      </w:r>
    </w:p>
    <w:p>
      <w:pPr>
        <w:jc w:val="center"/>
        <w:rPr>
          <w:rFonts w:hint="eastAsia" w:ascii="仿宋" w:hAnsi="仿宋" w:eastAsia="仿宋" w:cs="仿宋"/>
          <w:b/>
          <w:bCs/>
          <w:i/>
          <w:iCs/>
          <w:sz w:val="36"/>
          <w:szCs w:val="36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我是black，我一直都在默默无闻着，我很内向暴躁，希望可以努力做一个受欢迎的人，那么我想从现在一步一步的记录下我的脚印。</w:t>
      </w: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fldChar w:fldCharType="begin"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instrText xml:space="preserve">TOC \o "1-3" \f \h \u </w:instrTex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fldChar w:fldCharType="separate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_Toc1537527900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交流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_Toc1537527900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_Toc390841966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打印机如何复印身份证复印件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_Toc390841966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_Toc974805867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电脑常识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_Toc974805867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_Toc1613964291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电脑获得最高管理员权限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_Toc1613964291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_Toc1784111916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查看本机服务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_Toc1784111916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_Toc1494249959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命令提示符cd到桌面：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_Toc1494249959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_Toc1603542169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快捷键基本常识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_Toc1603542169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_Toc355957207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修改本地虚拟域名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_Toc355957207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_Toc1574839768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52"/>
          <w:lang w:val="en-US" w:eastAsia="zh-CN" w:bidi="ar-SA"/>
        </w:rPr>
        <w:t>UI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_Toc1574839768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_Toc1549334854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PS添加水印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_Toc1549334854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_Toc2344590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如何截屏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_Toc2344590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_Toc1857789829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52"/>
          <w:lang w:val="en-US" w:eastAsia="zh-CN" w:bidi="ar-SA"/>
        </w:rPr>
        <w:t>前端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_Toc1857789829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_Toc178719018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浏览器常见错误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_Toc178719018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_Toc1401822472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浏览器内核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_Toc1401822472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_Toc614987763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实现点击产生位移的效果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_Toc614987763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_Toc1153116660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搜索框隐藏样式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_Toc1153116660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_Toc1783017857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页面如何播放视频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_Toc1783017857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_Toc155275904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手机查看电脑本地环境网站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_Toc155275904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_Toc33680078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css单位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_Toc33680078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_Toc924499338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BOM和DOM的区别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_Toc924499338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_Toc1876368387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CSS 用 position: absolute 与 transform 来居中块级元素的问题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_Toc1876368387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_Toc1410370744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Js实现表单验证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_Toc1410370744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_Toc354687331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Js打印页面属性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_Toc354687331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_Toc1131789132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jquery 之 $().hover(func1, funct2)使用方法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_Toc1131789132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_Toc1728403505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Bootstrap的自适应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_Toc1728403505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_Toc1743517949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52"/>
          <w:lang w:val="en-US" w:eastAsia="zh-CN" w:bidi="ar-SA"/>
        </w:rPr>
        <w:t>后端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_Toc1743517949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_Toc1599499963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= == ===的区别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_Toc1599499963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_Toc1511549803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Mysql使用命令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_Toc1511549803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_Toc1632010733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Linux下文件属性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_Toc1632010733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28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_Toc1151278838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万网的虚拟主机本地目录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_Toc1151278838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_Toc969782069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="仿宋" w:hAnsi="仿宋" w:eastAsia="仿宋" w:cs="仿宋"/>
          <w:kern w:val="2"/>
          <w:szCs w:val="24"/>
          <w:lang w:val="en-US" w:eastAsia="zh-CN" w:bidi="ar-SA"/>
        </w:rPr>
        <w:t>入侵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_Toc969782069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_Toc1022054986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更新源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_Toc1022054986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31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_Toc1542120805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增加中文输入法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_Toc1542120805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_Toc1944587937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安装WPS for Linux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_Toc1944587937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39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_Toc488535629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4"/>
          <w:lang w:val="en-US" w:eastAsia="zh-CN" w:bidi="ar-SA"/>
        </w:rPr>
        <w:t>安装unrar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_Toc488535629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_Toc1178749073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安装chrome浏览器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_Toc1178749073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begin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instrText xml:space="preserve"> HYPERLINK \l _Toc1291354248 </w:instrText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无法锁定管理目录(/var/lib/dpkg/)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_Toc1291354248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Cs w:val="0"/>
          <w:i w:val="0"/>
          <w:iCs w:val="0"/>
          <w:kern w:val="2"/>
          <w:szCs w:val="21"/>
          <w:lang w:val="en-US" w:eastAsia="zh-CN" w:bidi="ar-SA"/>
        </w:rPr>
        <w:fldChar w:fldCharType="end"/>
      </w: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ind w:firstLine="420"/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pStyle w:val="2"/>
        <w:rPr>
          <w:rFonts w:hint="eastAsia" w:ascii="仿宋" w:hAnsi="仿宋" w:eastAsia="仿宋" w:cs="仿宋"/>
          <w:lang w:val="en-US" w:eastAsia="zh-CN"/>
        </w:rPr>
        <w:sectPr>
          <w:footerReference r:id="rId4" w:type="default"/>
          <w:pgSz w:w="11906" w:h="16838"/>
          <w:pgMar w:top="1440" w:right="1800" w:bottom="1440" w:left="1800" w:header="851" w:footer="992" w:gutter="0"/>
          <w:pgNumType w:fmt="upperRoman" w:start="1" w:chapStyle="1" w:chapSep="hyphen"/>
          <w:cols w:space="425" w:num="1"/>
          <w:docGrid w:type="lines" w:linePitch="312" w:charSpace="0"/>
        </w:sectPr>
      </w:pPr>
      <w:bookmarkStart w:id="0" w:name="_Toc20609"/>
    </w:p>
    <w:p>
      <w:pPr>
        <w:pStyle w:val="2"/>
        <w:rPr>
          <w:rFonts w:hint="eastAsia" w:ascii="仿宋" w:hAnsi="仿宋" w:eastAsia="仿宋" w:cs="仿宋"/>
          <w:lang w:val="en-US" w:eastAsia="zh-CN"/>
        </w:rPr>
      </w:pPr>
      <w:bookmarkStart w:id="1" w:name="_Toc1537527900"/>
      <w:r>
        <w:rPr>
          <w:rFonts w:hint="eastAsia" w:ascii="仿宋" w:hAnsi="仿宋" w:eastAsia="仿宋" w:cs="仿宋"/>
          <w:lang w:val="en-US" w:eastAsia="zh-CN"/>
        </w:rPr>
        <w:t>交流</w:t>
      </w:r>
      <w:bookmarkEnd w:id="0"/>
      <w:bookmarkEnd w:id="1"/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如何发表自己的意见，为了锻炼自己，我决定开始接触聊天工具，例如微博，奥不，没兴趣。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2" w:name="_Toc390841966"/>
      <w:r>
        <w:rPr>
          <w:rStyle w:val="14"/>
          <w:rFonts w:hint="eastAsia" w:ascii="仿宋" w:hAnsi="仿宋" w:eastAsia="仿宋" w:cs="仿宋"/>
          <w:lang w:val="en-US" w:eastAsia="zh-CN"/>
        </w:rPr>
        <w:t>打印机如何复印身份证复印件</w:t>
      </w:r>
      <w:bookmarkEnd w:id="2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1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安装该打印机的驱动，以佳能MF240为例：</w:t>
      </w:r>
    </w:p>
    <w:p>
      <w:pPr>
        <w:numPr>
          <w:ilvl w:val="0"/>
          <w:numId w:val="1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选择拼接：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inline distT="0" distB="0" distL="114300" distR="114300">
            <wp:extent cx="3315335" cy="2629535"/>
            <wp:effectExtent l="0" t="0" r="18415" b="18415"/>
            <wp:docPr id="14" name="图片 14" descr="14950753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495075320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把身份证都统一放在右侧（左侧）打印，最后调整图像大小和位置即可。</w:t>
      </w: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pStyle w:val="2"/>
        <w:rPr>
          <w:rFonts w:hint="eastAsia" w:ascii="仿宋" w:hAnsi="仿宋" w:eastAsia="仿宋" w:cs="仿宋"/>
          <w:lang w:val="en-US" w:eastAsia="zh-CN"/>
        </w:rPr>
      </w:pPr>
      <w:bookmarkStart w:id="3" w:name="_Toc974805867"/>
      <w:r>
        <w:rPr>
          <w:rFonts w:hint="eastAsia" w:ascii="仿宋" w:hAnsi="仿宋" w:eastAsia="仿宋" w:cs="仿宋"/>
          <w:lang w:val="en-US" w:eastAsia="zh-CN"/>
        </w:rPr>
        <w:t>电脑常识</w:t>
      </w:r>
      <w:bookmarkEnd w:id="3"/>
    </w:p>
    <w:p>
      <w:pPr>
        <w:rPr>
          <w:rFonts w:hint="eastAsia" w:ascii="仿宋" w:hAnsi="仿宋" w:eastAsia="仿宋" w:cs="仿宋"/>
          <w:lang w:val="en-US" w:eastAsia="zh-CN"/>
        </w:rPr>
      </w:pPr>
      <w:bookmarkStart w:id="4" w:name="_Toc1613964291"/>
      <w:r>
        <w:rPr>
          <w:rStyle w:val="14"/>
          <w:rFonts w:hint="eastAsia" w:ascii="仿宋" w:hAnsi="仿宋" w:eastAsia="仿宋" w:cs="仿宋"/>
          <w:lang w:val="en-US" w:eastAsia="zh-CN"/>
        </w:rPr>
        <w:t>电脑获得最高管理员权限</w:t>
      </w:r>
      <w:bookmarkEnd w:id="4"/>
      <w:r>
        <w:rPr>
          <w:rFonts w:hint="eastAsia" w:ascii="仿宋" w:hAnsi="仿宋" w:eastAsia="仿宋" w:cs="仿宋"/>
          <w:lang w:val="en-US" w:eastAsia="zh-CN"/>
        </w:rPr>
        <w:t>：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 w:ascii="仿宋" w:hAnsi="仿宋" w:eastAsia="仿宋" w:cs="仿宋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命令提示符输入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net user administrator /active:yes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bookmarkStart w:id="5" w:name="_Toc1784111916"/>
      <w:r>
        <w:rPr>
          <w:rStyle w:val="14"/>
          <w:rFonts w:hint="eastAsia" w:ascii="仿宋" w:hAnsi="仿宋" w:eastAsia="仿宋" w:cs="仿宋"/>
          <w:lang w:val="en-US" w:eastAsia="zh-CN"/>
        </w:rPr>
        <w:t>查看本机服务</w:t>
      </w:r>
      <w:bookmarkEnd w:id="5"/>
      <w:r>
        <w:rPr>
          <w:rFonts w:hint="eastAsia" w:ascii="仿宋" w:hAnsi="仿宋" w:eastAsia="仿宋" w:cs="仿宋"/>
          <w:lang w:val="en-US" w:eastAsia="zh-CN"/>
        </w:rPr>
        <w:t>：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 xml:space="preserve">运行 -&gt; services.msc 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pStyle w:val="3"/>
        <w:rPr>
          <w:rFonts w:hint="eastAsia" w:ascii="仿宋" w:hAnsi="仿宋" w:eastAsia="仿宋" w:cs="仿宋"/>
          <w:lang w:val="en-US" w:eastAsia="zh-CN"/>
        </w:rPr>
      </w:pPr>
      <w:bookmarkStart w:id="6" w:name="_Toc1494249959"/>
      <w:r>
        <w:rPr>
          <w:rFonts w:hint="eastAsia" w:ascii="仿宋" w:hAnsi="仿宋" w:eastAsia="仿宋" w:cs="仿宋"/>
          <w:lang w:val="en-US" w:eastAsia="zh-CN"/>
        </w:rPr>
        <w:t>命令提示符cd到桌面：</w:t>
      </w:r>
      <w:bookmarkEnd w:id="6"/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命令提示符输入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cd /d %userprofile%\desktop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bookmarkStart w:id="7" w:name="_Toc1603542169"/>
      <w:r>
        <w:rPr>
          <w:rStyle w:val="14"/>
          <w:rFonts w:hint="eastAsia" w:ascii="仿宋" w:hAnsi="仿宋" w:eastAsia="仿宋" w:cs="仿宋"/>
          <w:lang w:val="en-US" w:eastAsia="zh-CN"/>
        </w:rPr>
        <w:t>快捷键基本常识</w:t>
      </w:r>
      <w:bookmarkEnd w:id="7"/>
      <w:r>
        <w:rPr>
          <w:rFonts w:hint="eastAsia" w:ascii="仿宋" w:hAnsi="仿宋" w:eastAsia="仿宋" w:cs="仿宋"/>
          <w:lang w:val="en-US" w:eastAsia="zh-CN"/>
        </w:rPr>
        <w:t>：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ctrl+a 全选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ctrl+c 复制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Ctrl+v 粘贴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ctrl+z是回退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ctrl+/ 是注释你选择的内容，只需要用鼠标选择你想要注释的内容 ctrl+/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仿宋" w:hAnsi="仿宋" w:eastAsia="仿宋" w:cs="仿宋"/>
          <w:lang w:eastAsia="zh-CN"/>
        </w:rPr>
      </w:pPr>
      <w:r>
        <w:rPr>
          <w:rFonts w:hint="default" w:ascii="仿宋" w:hAnsi="仿宋" w:eastAsia="仿宋" w:cs="仿宋"/>
          <w:lang w:eastAsia="zh-CN"/>
        </w:rPr>
        <w:t>局域网查看本机网站页面：</w:t>
      </w:r>
    </w:p>
    <w:p>
      <w:pPr>
        <w:numPr>
          <w:ilvl w:val="0"/>
          <w:numId w:val="0"/>
        </w:numPr>
        <w:rPr>
          <w:rFonts w:hint="default" w:ascii="仿宋" w:hAnsi="仿宋" w:eastAsia="仿宋" w:cs="仿宋"/>
          <w:lang w:eastAsia="zh-CN"/>
        </w:rPr>
      </w:pPr>
      <w:r>
        <w:rPr>
          <w:rFonts w:hint="default" w:ascii="仿宋" w:hAnsi="仿宋" w:eastAsia="仿宋" w:cs="仿宋"/>
          <w:lang w:eastAsia="zh-CN"/>
        </w:rPr>
        <w:t>首先查出本机的局域网ip地址，</w:t>
      </w:r>
      <w:r>
        <w:rPr>
          <w:rFonts w:hint="default" w:ascii="仿宋" w:hAnsi="仿宋" w:eastAsia="仿宋" w:cs="仿宋"/>
          <w:lang w:eastAsia="zh-CN"/>
        </w:rPr>
        <w:t>Linux下输入ifconfig</w:t>
      </w:r>
      <w:bookmarkStart w:id="56" w:name="_GoBack"/>
      <w:bookmarkEnd w:id="56"/>
      <w:r>
        <w:rPr>
          <w:rFonts w:hint="default" w:ascii="仿宋" w:hAnsi="仿宋" w:eastAsia="仿宋" w:cs="仿宋"/>
          <w:lang w:eastAsia="zh-CN"/>
        </w:rPr>
        <w:t>，windos下输入ipconfig就会出现：</w:t>
      </w:r>
    </w:p>
    <w:p>
      <w:pPr>
        <w:numPr>
          <w:numId w:val="0"/>
        </w:numPr>
        <w:rPr>
          <w:rFonts w:hint="default" w:ascii="仿宋" w:hAnsi="仿宋" w:eastAsia="仿宋" w:cs="仿宋"/>
          <w:lang w:eastAsia="zh-CN"/>
        </w:rPr>
      </w:pPr>
      <w:r>
        <w:rPr>
          <w:rFonts w:hint="default" w:ascii="仿宋" w:hAnsi="仿宋" w:eastAsia="仿宋" w:cs="仿宋"/>
          <w:lang w:eastAsia="zh-CN"/>
        </w:rPr>
        <w:t>其中类似192.168.31.104之类的就是你的局域网域名</w:t>
      </w:r>
    </w:p>
    <w:p>
      <w:pPr>
        <w:numPr>
          <w:numId w:val="0"/>
        </w:numPr>
        <w:rPr>
          <w:rFonts w:hint="eastAsia" w:ascii="仿宋" w:hAnsi="仿宋" w:eastAsia="仿宋" w:cs="仿宋"/>
          <w:lang w:eastAsia="zh-CN"/>
        </w:rPr>
      </w:pPr>
      <w:r>
        <w:rPr>
          <w:rFonts w:hint="default" w:ascii="仿宋" w:hAnsi="仿宋" w:eastAsia="仿宋" w:cs="仿宋"/>
          <w:lang w:eastAsia="zh-CN"/>
        </w:rPr>
        <w:t>用手机或者电脑浏览器登录就可以看到本机开启的网站。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仿宋" w:hAnsi="仿宋" w:eastAsia="仿宋" w:cs="仿宋"/>
          <w:lang w:val="en-US" w:eastAsia="zh-CN"/>
        </w:rPr>
      </w:pPr>
      <w:bookmarkStart w:id="8" w:name="_Toc355957207"/>
      <w:r>
        <w:rPr>
          <w:rStyle w:val="14"/>
          <w:rFonts w:hint="eastAsia" w:ascii="仿宋" w:hAnsi="仿宋" w:eastAsia="仿宋" w:cs="仿宋"/>
          <w:lang w:val="en-US" w:eastAsia="zh-CN"/>
        </w:rPr>
        <w:t>修改本地虚拟域名</w:t>
      </w:r>
      <w:bookmarkEnd w:id="8"/>
      <w:r>
        <w:rPr>
          <w:rFonts w:hint="eastAsia" w:ascii="仿宋" w:hAnsi="仿宋" w:eastAsia="仿宋" w:cs="仿宋"/>
          <w:lang w:val="en-US" w:eastAsia="zh-CN"/>
        </w:rPr>
        <w:t>：</w:t>
      </w:r>
    </w:p>
    <w:p>
      <w:pPr>
        <w:numPr>
          <w:ilvl w:val="0"/>
          <w:numId w:val="0"/>
        </w:num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C:\Windows\System32\drivers\etc 下的hosts文件</w:t>
      </w: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pStyle w:val="2"/>
        <w:rPr>
          <w:rFonts w:hint="eastAsia" w:ascii="仿宋" w:hAnsi="仿宋" w:eastAsia="仿宋" w:cs="仿宋"/>
          <w:sz w:val="52"/>
          <w:szCs w:val="52"/>
          <w:lang w:val="en-US" w:eastAsia="zh-CN"/>
        </w:rPr>
      </w:pPr>
      <w:bookmarkStart w:id="9" w:name="_Toc27161"/>
      <w:bookmarkStart w:id="10" w:name="_Toc1574839768"/>
      <w:r>
        <w:rPr>
          <w:rFonts w:hint="eastAsia" w:ascii="仿宋" w:hAnsi="仿宋" w:eastAsia="仿宋" w:cs="仿宋"/>
          <w:sz w:val="52"/>
          <w:szCs w:val="52"/>
          <w:lang w:val="en-US" w:eastAsia="zh-CN"/>
        </w:rPr>
        <w:t>UI</w:t>
      </w:r>
      <w:bookmarkEnd w:id="9"/>
      <w:bookmarkEnd w:id="10"/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对于UI设计这一块，我是不擅长，但是看多了网上的素材，还是有自己的艺术美感的。嘻嘻，一切都在成长，我当然也不会退步。常用的UI软件有PS、Core、AI。但真正的艺术还是设计。设计才是灵魂，设计思路才是无法被取缔的，当然专业软件则更加如虎添翼，也起着不可忽视的作用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就像我在网上看到的一个视频，一个美国大叔在超市干了三十多年的</w:t>
      </w: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录入数据的工</w:t>
      </w: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作</w:t>
      </w: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,</w:t>
      </w: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那手速肉眼已经无法判断了，厉害啊。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什么事都能熟能生巧，我告诉你骑自相车的空气阻力、摩擦力、重心。你一开始也肯定会摔倒。这是无法避免的，但就像现在网上的一些教学视频，一开始将了一大堆类似黑科技的东西，最后只用一个简单demo了事的虎头蛇尾。可这是无法避免的，这是经验错误，懂得越多反而越难解释简单的东西。就像你问一个拳击手如何打倒对手，他可能只会说，要有很好的躲避攻击意识，还要有很好的耐力。你听的头头是道，可是实际上对新手是没有这类固有思维的，也就是说并无法理解你说的躲避是右肩退30cm还是大腿收紧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但它可以完善你的思维，它已经在你的脑中建立了一个框架，分为三部分：躲避、攻击、耐力。完善这个框架就看自己了。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bookmarkStart w:id="11" w:name="_Toc28455"/>
      <w:bookmarkStart w:id="12" w:name="_Toc1549334854"/>
      <w:r>
        <w:rPr>
          <w:rStyle w:val="14"/>
          <w:rFonts w:hint="eastAsia" w:ascii="仿宋" w:hAnsi="仿宋" w:eastAsia="仿宋" w:cs="仿宋"/>
          <w:lang w:val="en-US" w:eastAsia="zh-CN"/>
        </w:rPr>
        <w:t>PS添加水印</w:t>
      </w:r>
      <w:bookmarkEnd w:id="11"/>
      <w:bookmarkEnd w:id="12"/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1.新建一个200像素的正方形来放置我们需要添加的水印：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6055" cy="3171190"/>
            <wp:effectExtent l="0" t="0" r="10795" b="10160"/>
            <wp:docPr id="1" name="图片 1" descr="149506957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495069576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2.先点击T文本工具写入自己想要写入的字体，并可以使用ctrl+t来实现大小旋转的变换。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然后双击背景，把背景变成图层再删除掉（因为我们需要水印覆盖在图片上，不需要白色背景）。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6055" cy="2597150"/>
            <wp:effectExtent l="0" t="0" r="10795" b="12700"/>
            <wp:docPr id="2" name="图片 2" descr="149506987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495069876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（想象一下，整个宣传图片要被分割成这样200像素大小的方块填充文字，请根据自己的美感调整字体大小角度让图片更美观）</w:t>
      </w:r>
    </w:p>
    <w:p>
      <w:pPr>
        <w:numPr>
          <w:ilvl w:val="0"/>
          <w:numId w:val="2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双击文字图层空白处，会出现一个图层样式，我们选择描边：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74310" cy="3052445"/>
            <wp:effectExtent l="0" t="0" r="2540" b="14605"/>
            <wp:docPr id="3" name="图片 3" descr="149507015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495070154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一般选择大小4像素，位置外部，其它的都不需要动，颜色你可以更换。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点击确认，在将文字图层填充调为0，实现水印的效果：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64150" cy="2413000"/>
            <wp:effectExtent l="0" t="0" r="12700" b="6350"/>
            <wp:docPr id="4" name="图片 4" descr="14950702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495070285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可能有些太显眼了，我们不妨可以把透明度调为60%。</w:t>
      </w:r>
    </w:p>
    <w:p>
      <w:pPr>
        <w:numPr>
          <w:ilvl w:val="0"/>
          <w:numId w:val="2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编辑→定义图案→命名→确认：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4872990" cy="3608070"/>
            <wp:effectExtent l="0" t="0" r="3810" b="11430"/>
            <wp:docPr id="5" name="图片 5" descr="149507047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495070474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2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调用它，我们在需要水印的大图片上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编辑→填充(一般你新建的水印在最后一个，选择它，点击确定)：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3519805" cy="3140075"/>
            <wp:effectExtent l="0" t="0" r="4445" b="3175"/>
            <wp:docPr id="9" name="图片 9" descr="149507168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495071685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2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完工：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</w:t>
      </w: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74310" cy="3912235"/>
            <wp:effectExtent l="0" t="0" r="2540" b="12065"/>
            <wp:docPr id="8" name="图片 8" descr="149507076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495070766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7.感觉效果不理想，你可以重复3-4-5。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13" w:name="_Toc20391"/>
      <w:bookmarkStart w:id="14" w:name="_Toc2344590"/>
      <w:r>
        <w:rPr>
          <w:rStyle w:val="14"/>
          <w:rFonts w:hint="eastAsia" w:ascii="仿宋" w:hAnsi="仿宋" w:eastAsia="仿宋" w:cs="仿宋"/>
          <w:lang w:val="en-US" w:eastAsia="zh-CN"/>
        </w:rPr>
        <w:t>如何截屏</w:t>
      </w:r>
      <w:bookmarkEnd w:id="13"/>
      <w:bookmarkEnd w:id="14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一般人使用微信或者qq来截屏就可以了，微信截屏步骤：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inline distT="0" distB="0" distL="114300" distR="114300">
            <wp:extent cx="4734560" cy="2315210"/>
            <wp:effectExtent l="0" t="0" r="8890" b="8890"/>
            <wp:docPr id="10" name="图片 10" descr="14950722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495072220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当然没那么简单，怎么截全屏呢，怎么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color w:val="FF0000"/>
          <w:sz w:val="21"/>
          <w:szCs w:val="21"/>
          <w:lang w:val="en-US" w:eastAsia="zh-CN"/>
        </w:rPr>
        <w:t>截那些鼠标移上去才显示的内容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呢？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，这时我们打开微信的设置，发现热键：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inline distT="0" distB="0" distL="114300" distR="114300">
            <wp:extent cx="5271135" cy="4107815"/>
            <wp:effectExtent l="0" t="0" r="5715" b="6985"/>
            <wp:docPr id="11" name="图片 11" descr="149507231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495072317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也就是说我们按alt+A就可以完成截屏了。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qq也是同理，在设置里qq的截屏时shift+alt+A，这可能会造成冲突，一般想使用的话还是在qq设置里把截屏热键改为alt+A好。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pStyle w:val="2"/>
        <w:rPr>
          <w:rFonts w:hint="eastAsia" w:ascii="仿宋" w:hAnsi="仿宋" w:eastAsia="仿宋" w:cs="仿宋"/>
          <w:b w:val="0"/>
          <w:bCs w:val="0"/>
          <w:i w:val="0"/>
          <w:iCs w:val="0"/>
          <w:sz w:val="52"/>
          <w:szCs w:val="52"/>
          <w:lang w:val="en-US" w:eastAsia="zh-CN"/>
        </w:rPr>
      </w:pPr>
      <w:bookmarkStart w:id="15" w:name="_Toc28571"/>
      <w:bookmarkStart w:id="16" w:name="_Toc1857789829"/>
      <w:r>
        <w:rPr>
          <w:rFonts w:hint="eastAsia" w:ascii="仿宋" w:hAnsi="仿宋" w:eastAsia="仿宋" w:cs="仿宋"/>
          <w:sz w:val="52"/>
          <w:szCs w:val="52"/>
          <w:lang w:val="en-US" w:eastAsia="zh-CN"/>
        </w:rPr>
        <w:t>前端</w:t>
      </w:r>
      <w:bookmarkEnd w:id="15"/>
      <w:bookmarkEnd w:id="16"/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17" w:name="_Toc23060"/>
      <w:bookmarkStart w:id="18" w:name="_Toc178719018"/>
      <w:r>
        <w:rPr>
          <w:rStyle w:val="14"/>
          <w:rFonts w:hint="eastAsia" w:ascii="仿宋" w:hAnsi="仿宋" w:eastAsia="仿宋" w:cs="仿宋"/>
          <w:lang w:val="en-US" w:eastAsia="zh-CN"/>
        </w:rPr>
        <w:t>浏览器常见错误</w:t>
      </w:r>
      <w:bookmarkEnd w:id="17"/>
      <w:bookmarkEnd w:id="18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3XX 重定向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4XX 客户端错误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5XX 服务器错误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19" w:name="_Toc20380"/>
      <w:bookmarkStart w:id="20" w:name="_Toc1401822472"/>
      <w:r>
        <w:rPr>
          <w:rStyle w:val="14"/>
          <w:rFonts w:hint="eastAsia" w:ascii="仿宋" w:hAnsi="仿宋" w:eastAsia="仿宋" w:cs="仿宋"/>
          <w:lang w:val="en-US" w:eastAsia="zh-CN"/>
        </w:rPr>
        <w:t>浏览器内核</w:t>
      </w:r>
      <w:bookmarkEnd w:id="19"/>
      <w:bookmarkEnd w:id="20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一、Trident内核代表产品Internet Explorer，又称其为IE内核。Trident（又称为MSHTML），是微软开发的一种排版引擎。使用Trident渲染引擎的浏览器包括：IE、傲游、世界之窗浏览器、Avant、腾讯TT、Netscape 8、NetCaptor、Sleipnir、GOSURF、GreenBrowser和KKman等。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二、Gecko内核代表作品Mozilla FirefoxGecko是一套开放源代码的、以C++编写的网页排版引擎。Gecko是最流行的排版引擎之一，仅次于Trident。使用它的最著名浏览器有Firefox、Netscape6至9。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三、WebKit内核代表作品Safari、Chromewebkit 是一个开源项目，包含了来自KDE项目和苹果公司的一些组件，主要用于Mac OS系统，它的特点在于源码结构清晰、渲染速度极快。缺点是对网页代码的兼容性不高，导致一些编写不标准的网页无法正常显示。主要代表作品有Safari和Google的浏览器Chrome。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4</w:t>
      </w:r>
    </w:p>
    <w:p>
      <w:pPr>
        <w:numPr>
          <w:ilvl w:val="0"/>
          <w:numId w:val="3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Presto内核代表作品OperaPresto是由Opera Software开发的浏览器排版引擎，供Opera 7.0及以上使用。它取代了旧版Opera 4至6版本使用的Elektra排版引擎，包括加入动态功能，例如网页或其部分可随着DOM及Script语法的事件而重新排版。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21" w:name="_Toc21595"/>
      <w:bookmarkStart w:id="22" w:name="_Toc614987763"/>
      <w:r>
        <w:rPr>
          <w:rStyle w:val="14"/>
          <w:rFonts w:hint="eastAsia" w:ascii="仿宋" w:hAnsi="仿宋" w:eastAsia="仿宋" w:cs="仿宋"/>
          <w:lang w:val="en-US" w:eastAsia="zh-CN"/>
        </w:rPr>
        <w:t>实现点击产生位移的效果</w:t>
      </w:r>
      <w:bookmarkEnd w:id="21"/>
      <w:bookmarkEnd w:id="22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.button:active { -webkit-transform: translateY(1px); -moz-transform: translateY(1px);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23" w:name="_Toc18828"/>
      <w:bookmarkStart w:id="24" w:name="_Toc1153116660"/>
      <w:r>
        <w:rPr>
          <w:rStyle w:val="14"/>
          <w:rFonts w:hint="eastAsia" w:ascii="仿宋" w:hAnsi="仿宋" w:eastAsia="仿宋" w:cs="仿宋"/>
          <w:lang w:val="en-US" w:eastAsia="zh-CN"/>
        </w:rPr>
        <w:t>搜索框隐藏样式</w:t>
      </w:r>
      <w:bookmarkEnd w:id="23"/>
      <w:bookmarkEnd w:id="24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appearance:none;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-moz-appearance:none; /* Firefox */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-webkit-appearance:none; /* Safari 和 Chrome */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25" w:name="_Toc1375"/>
      <w:bookmarkStart w:id="26" w:name="_Toc1783017857"/>
      <w:r>
        <w:rPr>
          <w:rStyle w:val="14"/>
          <w:rFonts w:hint="eastAsia" w:ascii="仿宋" w:hAnsi="仿宋" w:eastAsia="仿宋" w:cs="仿宋"/>
          <w:lang w:val="en-US" w:eastAsia="zh-CN"/>
        </w:rPr>
        <w:t>页面如何播放视频</w:t>
      </w:r>
      <w:bookmarkEnd w:id="25"/>
      <w:bookmarkEnd w:id="26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一句话：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&lt;video width="640" height="480" controls="controls" src=""&gt;ben&lt;/video&gt;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27" w:name="_Toc155275904"/>
      <w:r>
        <w:rPr>
          <w:rStyle w:val="14"/>
          <w:rFonts w:hint="eastAsia" w:ascii="仿宋" w:hAnsi="仿宋" w:eastAsia="仿宋" w:cs="仿宋"/>
          <w:lang w:val="en-US" w:eastAsia="zh-CN"/>
        </w:rPr>
        <w:t>手机查看电脑本地环境网站</w:t>
      </w:r>
      <w:bookmarkEnd w:id="27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4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在电脑端的命令提示符中输入ipconfig就可以知道局域网的电脑ip地址</w:t>
      </w:r>
    </w:p>
    <w:p>
      <w:pPr>
        <w:numPr>
          <w:ilvl w:val="0"/>
          <w:numId w:val="4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在手机浏览器输入ip地址即可访问（例如：192.168.31.104）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color w:val="ED7D31" w:themeColor="accent2"/>
          <w:sz w:val="21"/>
          <w:szCs w:val="21"/>
          <w:lang w:val="en-US" w:eastAsia="zh-CN"/>
          <w14:textFill>
            <w14:solidFill>
              <w14:schemeClr w14:val="accent2"/>
            </w14:solidFill>
          </w14:textFill>
        </w:rPr>
        <w:t>注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：(如果index不在www目录下，类似：192.168.31.104/upload即可)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28" w:name="_Toc20129"/>
      <w:bookmarkStart w:id="29" w:name="_Toc33680078"/>
      <w:r>
        <w:rPr>
          <w:rStyle w:val="14"/>
          <w:rFonts w:hint="eastAsia" w:ascii="仿宋" w:hAnsi="仿宋" w:eastAsia="仿宋" w:cs="仿宋"/>
          <w:lang w:val="en-US" w:eastAsia="zh-CN"/>
        </w:rPr>
        <w:t>css单位</w:t>
      </w:r>
      <w:bookmarkEnd w:id="28"/>
      <w:bookmarkEnd w:id="29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%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百分比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in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英寸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cm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厘米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mm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毫米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em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1em 等于当前的字体尺寸。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2em 等于当前字体尺寸的两倍。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例如，如果某元素以 12pt 显示，那么 2em 是24pt。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在 CSS 中，em 是非常有用的单位，因为它可以自动适应用户所使用的字体。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ex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一个 ex 是一个字体的 x-height。 (x-height 通常是字体尺寸的一半。)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pt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磅 (1 pt 等于 1/72 英寸)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pc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12 点活字 (1 pc 等于 12 点)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px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像素 (计算机屏幕上的一个点)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vw：（取值1-100），理解全屏幕宽为100vw，自适应屏幕。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Vh：（取值1-100），理解全屏幕高为100vh，自适应屏幕。 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30" w:name="_Toc20442"/>
      <w:bookmarkStart w:id="31" w:name="_Toc924499338"/>
      <w:r>
        <w:rPr>
          <w:rStyle w:val="14"/>
          <w:rFonts w:hint="eastAsia" w:ascii="仿宋" w:hAnsi="仿宋" w:eastAsia="仿宋" w:cs="仿宋"/>
          <w:lang w:val="en-US" w:eastAsia="zh-CN"/>
        </w:rPr>
        <w:t>BOM和DOM的区别</w:t>
      </w:r>
      <w:bookmarkEnd w:id="30"/>
      <w:bookmarkEnd w:id="31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BOM是浏览器对象模型，用来获取或设置浏览器的属性，行为。例如：新建窗口、获取屏幕分辨率、浏览器版本号等。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DOM是文档对象模型，用来获取或设置文档中标签的属性，例如获取或者设置input表单的value值。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32" w:name="_Toc1876368387"/>
      <w:r>
        <w:rPr>
          <w:rFonts w:hint="eastAsia"/>
          <w:lang w:val="en-US" w:eastAsia="zh-CN"/>
        </w:rPr>
        <w:t>CSS 用 position: absolute 与 transform 来居中块级元素的问题</w:t>
      </w:r>
      <w:bookmarkEnd w:id="32"/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position: absolute;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top: 50%;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left: 50%;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transform: translate(-50%, -50%);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inline distT="0" distB="0" distL="114300" distR="114300">
            <wp:extent cx="2514600" cy="2050415"/>
            <wp:effectExtent l="0" t="0" r="0" b="6985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inline distT="0" distB="0" distL="114300" distR="114300">
            <wp:extent cx="2684780" cy="2232025"/>
            <wp:effectExtent l="0" t="0" r="1270" b="15875"/>
            <wp:docPr id="17" name="图片 1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478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33" w:name="_Toc1410370744"/>
      <w:bookmarkStart w:id="34" w:name="_Toc31651"/>
      <w:r>
        <w:rPr>
          <w:rStyle w:val="14"/>
          <w:rFonts w:hint="eastAsia" w:ascii="仿宋" w:hAnsi="仿宋" w:eastAsia="仿宋" w:cs="仿宋"/>
          <w:lang w:val="en-US" w:eastAsia="zh-CN"/>
        </w:rPr>
        <w:t>Js实现表单验证</w:t>
      </w:r>
      <w:bookmarkEnd w:id="33"/>
      <w:bookmarkEnd w:id="34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&lt;!DOCTYPE html&gt;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&lt;html&gt;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&lt;head&gt;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&lt;meta http-equiv="Content-Type" content="text/html; charset=UTF-8"&gt;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&lt;title&gt;用户注册&lt;/title&gt;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&lt;style type="text/css"&gt;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input:focus,textarea:focus{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border:1px solid #f00;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background:#fcc;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textarea{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width:230px;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height:50px;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body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font-size:15px;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/* 字体的样式 */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font-family:Microsoft YaHei;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select option{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font-size:10px;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font-family:Microsoft YaHei;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&lt;/style&gt;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&lt;script type="text/javascript"&gt;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//及时验证用户名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checkuse(){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//在每个函数中定义check变量是为了在表单提交后，能够逐个验证每个函数是否通过，很好很好。（以下同理）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var username = document.getElementById("username").value;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if (username.length &gt; 18 || username.length &lt; 6)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alert("用户名输入不合法，请重新输入！");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//此处甚妙，既然你在此处输入错误，那么按理说当然要在此处继续输入了。（在此处继续获取焦点！）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document.getElementById("username").focus();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false;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 else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document.getElementById("checktext1").innerHTML = "* 用户名由6-18位字符组成 √";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true;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//利用正则表达式判断密码符合否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checkpwd()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reg = /[^A-Za-z0-9_]+/;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regs = /^[a-zA-Z0-9_\u4e00-\u9fa5] + $ /;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password = document.getElementById("password").value;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 (password.length &lt; 6 || password.length &gt; 18 || regs.test(password))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alert("密码输入不合法，请重新输入！");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document.getElementById("password").focus();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false;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else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document.getElementById("checktext2").innerHTML = "* 密码由6-18位字符组成，且必须包含字母、数字和标点符号 √";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true;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//验证密码是否不一致！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checkpwdc()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password = document.getElementById("password").value;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pwdc = document.getElementById("pwdc").value;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 (password != pwdc)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alert("两次输入密码不一致，请重新输入！");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document.getElementById("pwdc").focus();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false;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else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document.getElementById("checktext3").innerHTML = "* 请再次输入你的密码 √";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true;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//提交时验证用户类别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checkut(){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if(document.getElementById("selUser").selectedIndex == 0)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alert("请选择用户类型！");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document.getElementById("selUser").focus();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false;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}else{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document.getElementById("checktext4").innerHTML = "* 请选择用户类型 √";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true;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//提交时验证用户性别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checkGender(){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gender = "";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//获取所有名称为sex的标签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sex = document.getElementsByName("sex");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//遍历这些名称为sex的标签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for(var i=0;i&lt;sex.length;++i){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//如果某个sex被选中，则记录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if(sex[i].checked)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gender = sex[i].value; 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if(gender == "")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alert("请选择性别！");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false;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}else{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document.getElementById("checktext5").innerHTML = "* 请选择你的性别 √";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true;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//及时验证出生日期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checkDate(){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if(document.getElementById("txtDate").value ==""){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alert("请填写出生日期！");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document.getElementById("txtDate").focus();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false;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}else{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document.getElementById("checktext6").innerHTML = "* 请选择你的出生日期 √";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check = true;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//及时验证兴趣爱好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checkHobby(){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hobby = 0;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//objNum为所有名称为hobby的input标签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objNum = document.getElementsByName("hobby");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//遍历所有hobby标签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for(var i=0;i&lt;objNum.length;++i){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//判断某个hobby标签是否被选中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if(objNum[i].checked==true)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hobby++;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//如果有选中的hobby标签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if(hobby &gt;=1){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document.getElementById("checktext7").innerHTML = "* 请选择你的兴趣爱好 √";  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true;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}else{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alert("请填写爱好！");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false;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//正则表达式验证电子邮件（及时）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checkemail(){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//电子邮件的正则表达式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e1 = document.getElementById("email").value.indexOf("@",0);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e2 = document.getElementById("email").value.indexOf(".",0);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if(email == "" || (e1==-1 || e2==-1) || e2&lt;e1 )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alert("E_mail输入错误!");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document.getElementById("email").focus();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false;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else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document.getElementById("checktext8").innerHTML = "* 请填写常用的EMAIL，将用于密码找回 √";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true;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//及时验证自我介绍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checkintro(){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intro = document.getElementById("introduction").value;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if (intro.length &gt; 100)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alert("字数超限！");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false;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else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document.getElementById("checktext9").innerHTML = "* 限100字内 √";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document.getElementById("checktext9").focus();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check = true;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//提交表单时所有都验证一遍(若任何一个验证不通过，则返回为false，阻止表单提交)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function check() {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var check = checkuse() &amp;&amp; checkpwd() &amp;&amp; checkpwdc() &amp;&amp; checkut() &amp;&amp; checkGender() &amp;&amp; checkDate() &amp;&amp; checkHobby()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&amp;&amp; checkemail() &amp;&amp;checkintro();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return check;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}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&lt;/script&gt;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&lt;/head&gt;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&lt;body 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&lt;!-- &lt;form action ="跳转页面" method ="get"|"post" name ="表单名称" target ="打开方式" enctype="multipart/form-data" &gt; --&gt;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&lt;!-- onsubmit()函数在返回值为true时提交表单。 --&gt;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&lt;form action="#" method="get" onsubmit="return check()" 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&lt;fieldset&gt;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&lt;legend&gt;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表单及时验证小例子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&lt;/legend&gt;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&lt;table align="left" style="background-image: url('img/4.jpg');" 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&lt;td&gt;用户名:&lt;/td&gt;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&lt;td&gt;&lt;input type="text" name="username" id="username" onchange=" checkuse()" /&gt;&lt;/td&gt;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id="checktext1"&gt;* 用户名由6-18位字符组成&lt;/td&gt;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&lt;!-- onblur 事件处理程序:当元素或窗口失去焦点时触发该事件 --&gt;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&lt;!-- onchange事件处理程序:当表单元素获取焦点，并且内容发生改变时，触发该事件 --&gt;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&lt;!-- 以下同理 --&gt;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&lt;td&gt;密码:&lt;/td&gt;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&lt;td&gt;&lt;input type="password" name="password" id="password" onchange="checkpwd()" /&gt;&lt;/td&gt;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id="checktext2"&gt;* 密码由6-18位字符组成，且必须包含字母、数字和标点符号&lt;/td&gt;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&lt;td&gt;确认密码：&lt;/td&gt;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&lt;td&gt;&lt;input type="password" name="pwdc" id="pwdc" onchange="checkpwdc()" /&gt;&lt;/td&gt;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id="checktext3"&gt;* 请再次输入你的密码&lt;/td&gt;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&lt;td&gt;用户类型：&lt;/td&gt;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&lt;select id="selUser" onblur="checkut()"&gt;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&lt;option name="selUser" value="0"&gt;请选择&lt;/option&gt;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&lt;option name="selUser" value="1"&gt;管理员&lt;/option&gt;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&lt;option name="selUser" value="2"&gt;普通用户&lt;/option&gt; 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&lt;/select&gt;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id="checktext4"&gt;* 请选择用户类型&lt;/td&gt;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&lt;td&gt;性别：&lt;/td&gt;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&lt;input type="radio" value="1" name="sex" onchange="checkGender()"/&gt;男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&lt;input type="radio" value="2" name="sex" onchange="checkGender()"/&gt;女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id="checktext5"&gt;* 请选择你的性别&lt;/td&gt;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&lt;td&gt;出生日期：&lt;/td&gt;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&lt;td&gt;&lt;input type="date" name="date" id="txtDate" onblur="checkDate()"/&gt;&lt;/td&gt;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id="checktext6"&gt;* 请选择你的出生日期&lt;/td&gt;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&lt;td&gt;兴趣爱好：&lt;/td&gt;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&lt;input type="checkbox" name="hobby" value="reading" onchange="checkHobby()"&gt;阅读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&lt;input type="checkbox" name="hobby" value="music" onchange="checkHobby()"&gt;音乐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&lt;input type="checkbox" name="hobby" value="sports" onchange="checkHobby()"&gt;运动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id="checktext7"&gt;* 请选择你的兴趣爱好&lt;/td&gt;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&lt;td&gt;电子邮件：&lt;/td&gt;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&lt;td&gt;&lt;input type="text" name="email" id="email" onchange="checkemail()"/&gt;&lt;/td&gt;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id="checktext8"&gt;* 请填写常用的EMAIL，将用于密码找回&lt;/td&gt;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&lt;td&gt;自我介绍：&lt;/td&gt;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&lt;td&gt;&lt;textarea cols="30" rows="3" name="introduction" id="introduction" onchange="checkintro()"&gt;这是自我介绍...&lt;/textarea&gt;&lt;/td&gt;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id="checktext9"&gt;* 限100字内&lt;/td&gt;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&lt;td colspan="2" align="center"&gt;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&lt;input type="submit" name="submit" value="提交" /&gt;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&lt;input type="reset" name="reset" value="重置" /&gt;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&lt;/td&gt;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&lt;/tr&gt;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&lt;/table&gt;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&lt;/fieldset&gt;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&lt;/form&gt;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&lt;/body&gt;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&lt;/html&gt;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35" w:name="_Toc354687331"/>
      <w:r>
        <w:rPr>
          <w:rStyle w:val="14"/>
          <w:rFonts w:hint="eastAsia" w:ascii="仿宋" w:hAnsi="仿宋" w:eastAsia="仿宋" w:cs="仿宋"/>
          <w:lang w:val="en-US" w:eastAsia="zh-CN"/>
        </w:rPr>
        <w:t>Js打印页面属性</w:t>
      </w:r>
      <w:bookmarkEnd w:id="35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console.log("网页可见区域宽:"+document.body.clientWidth);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console.log("网页可见区域高:"+document.body.clientHeight);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console.log("网页可见区域宽(包括边线的宽):"+document.body.offsetWidth);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console.log("网页可见区域高(包括边线的宽):"+document.body.offsetHeight);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console.log("网页正文全文宽:"+document.body.scrollWidth);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console.log("网页正文全文高:"+document.body.scrollHeight);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console.log("网页被卷去的高:"+document.body.scrollTop);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console.log("网页被卷去的左:"+document.body.scrollLeft);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console.log("网页正文部分上:"+window.screenTop);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console.log("网页正文部分左:"+window.screenLeft);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console.log("屏幕分辨率的高:"+window.screen.height);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console.log("屏幕分辨率的宽:"+window.screen.width);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console.log("屏幕可用工作区高度:"+window.screen.availHeight);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console.log("屏幕可用工作区宽度:"+window.screen.availWidth);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36" w:name="_Toc1131789132"/>
      <w:r>
        <w:rPr>
          <w:rStyle w:val="14"/>
          <w:rFonts w:hint="eastAsia" w:ascii="仿宋" w:hAnsi="仿宋" w:eastAsia="仿宋" w:cs="仿宋"/>
          <w:lang w:val="en-US" w:eastAsia="zh-CN"/>
        </w:rPr>
        <w:t>jquery 之 $().hover(func1, funct2)使用方法</w:t>
      </w:r>
      <w:bookmarkEnd w:id="36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.hover(func1, func2) 的效果等效于： mouseenter(), mouseleave()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  <w:bookmarkStart w:id="37" w:name="_Toc22172"/>
      <w:bookmarkStart w:id="38" w:name="_Toc1728403505"/>
      <w:r>
        <w:rPr>
          <w:rStyle w:val="14"/>
          <w:rFonts w:hint="eastAsia" w:ascii="仿宋" w:hAnsi="仿宋" w:eastAsia="仿宋" w:cs="仿宋"/>
          <w:lang w:val="en-US" w:eastAsia="zh-CN"/>
        </w:rPr>
        <w:t>Bootstrap的自适应</w:t>
      </w:r>
      <w:bookmarkEnd w:id="37"/>
      <w:bookmarkEnd w:id="38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:</w:t>
      </w: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  <w:drawing>
          <wp:inline distT="0" distB="0" distL="114300" distR="114300">
            <wp:extent cx="5271770" cy="2440305"/>
            <wp:effectExtent l="0" t="0" r="5080" b="17145"/>
            <wp:docPr id="12" name="图片 12" descr="bootstrap栅格系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bootstrap栅格系统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pStyle w:val="2"/>
        <w:rPr>
          <w:rFonts w:hint="eastAsia" w:ascii="仿宋" w:hAnsi="仿宋" w:eastAsia="仿宋" w:cs="仿宋"/>
          <w:sz w:val="52"/>
          <w:szCs w:val="52"/>
          <w:lang w:val="en-US" w:eastAsia="zh-CN"/>
        </w:rPr>
      </w:pPr>
      <w:bookmarkStart w:id="39" w:name="_Toc1743517949"/>
      <w:bookmarkStart w:id="40" w:name="_Toc9377"/>
      <w:r>
        <w:rPr>
          <w:rFonts w:hint="eastAsia" w:ascii="仿宋" w:hAnsi="仿宋" w:eastAsia="仿宋" w:cs="仿宋"/>
          <w:sz w:val="52"/>
          <w:szCs w:val="52"/>
          <w:lang w:val="en-US" w:eastAsia="zh-CN"/>
        </w:rPr>
        <w:t>后端</w:t>
      </w:r>
      <w:bookmarkEnd w:id="39"/>
      <w:bookmarkEnd w:id="40"/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41" w:name="_Toc28661"/>
      <w:bookmarkStart w:id="42" w:name="_Toc1599499963"/>
      <w:r>
        <w:rPr>
          <w:rStyle w:val="14"/>
          <w:rFonts w:hint="eastAsia" w:ascii="仿宋" w:hAnsi="仿宋" w:eastAsia="仿宋" w:cs="仿宋"/>
          <w:lang w:val="en-US" w:eastAsia="zh-CN"/>
        </w:rPr>
        <w:t>= == ===的区别</w:t>
      </w:r>
      <w:bookmarkEnd w:id="41"/>
      <w:bookmarkEnd w:id="42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=   是赋值：就是说给一个变量赋值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==  是轻量级的比较运算，只看值不看类型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=== 是重量级的比较运算，既看值，也看类型，要绝对相等才会为true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43" w:name="_Toc14144"/>
      <w:bookmarkStart w:id="44" w:name="_Toc1511549803"/>
      <w:r>
        <w:rPr>
          <w:rStyle w:val="14"/>
          <w:rFonts w:hint="eastAsia" w:ascii="仿宋" w:hAnsi="仿宋" w:eastAsia="仿宋" w:cs="仿宋"/>
          <w:lang w:val="en-US" w:eastAsia="zh-CN"/>
        </w:rPr>
        <w:t>Mysql使用命令</w:t>
      </w:r>
      <w:bookmarkEnd w:id="43"/>
      <w:bookmarkEnd w:id="44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mysql -uroot -p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root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1.首先显示数据库 show databases；//建立数据库 create database (databases_name);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2.进入数据库use (databases_name)；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3.显示数据库里的所有表show tables；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4.显示数据表内容select * from (tables_name)；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5.建立表结构;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create table MyClass(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id int(4) not null primary key auto_increment,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name char(20) not null,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sex int(4) not null default '0',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degree double(16,2));</w:t>
      </w:r>
    </w:p>
    <w:p>
      <w:pPr>
        <w:numPr>
          <w:ilvl w:val="0"/>
          <w:numId w:val="5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删除表结构：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drop table MyClass;</w:t>
      </w:r>
    </w:p>
    <w:p>
      <w:pPr>
        <w:numPr>
          <w:ilvl w:val="0"/>
          <w:numId w:val="5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*查看表结构：desc (tables_name)；</w:t>
      </w:r>
    </w:p>
    <w:p>
      <w:pPr>
        <w:numPr>
          <w:ilvl w:val="0"/>
          <w:numId w:val="5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查询数据内容：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select * from MyClass;</w:t>
      </w:r>
    </w:p>
    <w:p>
      <w:pPr>
        <w:numPr>
          <w:ilvl w:val="0"/>
          <w:numId w:val="5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修改其中一条数据：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update MyClass set name='Mary' where id=1;</w:t>
      </w:r>
    </w:p>
    <w:p>
      <w:pPr>
        <w:numPr>
          <w:ilvl w:val="0"/>
          <w:numId w:val="5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删除其中一条数据：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delete from myclass where id=1;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45" w:name="_Toc18751"/>
      <w:bookmarkStart w:id="46" w:name="_Toc1632010733"/>
      <w:r>
        <w:rPr>
          <w:rStyle w:val="14"/>
          <w:rFonts w:hint="eastAsia" w:ascii="仿宋" w:hAnsi="仿宋" w:eastAsia="仿宋" w:cs="仿宋"/>
          <w:lang w:val="en-US" w:eastAsia="zh-CN"/>
        </w:rPr>
        <w:t>Linux下文件属性</w:t>
      </w:r>
      <w:bookmarkEnd w:id="45"/>
      <w:bookmarkEnd w:id="46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以root的身份登入linux之后，在终端输入ls -al 就可以看到当前目录下的文件属性：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drawing>
          <wp:inline distT="0" distB="0" distL="114300" distR="114300">
            <wp:extent cx="5266690" cy="2658745"/>
            <wp:effectExtent l="0" t="0" r="10160" b="8255"/>
            <wp:docPr id="7" name="图片 7" descr="未标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未标题-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  <w:drawing>
          <wp:inline distT="0" distB="0" distL="114300" distR="114300">
            <wp:extent cx="2856865" cy="1905000"/>
            <wp:effectExtent l="0" t="0" r="635" b="0"/>
            <wp:docPr id="15" name="图片 15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第一个字符代表这个文件的类型(如目录、文件或链接文件等等)：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当为[ d ]则是目录；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当为[ - ]则是文件；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若是[ l ]则表示为连结档(link file)；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若是[ b ]则表示为装置文件里面的可供储存的接口设备(可随机存取装置)；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若是[ c ]则表示为装置文件里面的串行端口设备,例如键盘、鼠标(一次性读取装置)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接下来的字符中,以三个为一组,且均为『rwx』 的三个参数的组合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&lt; [ r ]代表可读(read)、[ w ]代表可写(write)、[ x ]代表可执行(execute) 要注意的是,这三个权限的位置不会改变,如果没有权限,就会出现减号[ - ]而已&gt;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第一组为『文件拥有者的权限』,以『install.log』那个文件为例, 该文件的拥有者可以读写,但不可执行；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第二组为『同群组的权限』；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第三组为『其他非本群组的权限』.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color w:val="ED7D31" w:themeColor="accent2"/>
          <w:sz w:val="21"/>
          <w:szCs w:val="21"/>
          <w:lang w:val="en-US" w:eastAsia="zh-CN"/>
          <w14:textFill>
            <w14:solidFill>
              <w14:schemeClr w14:val="accent2"/>
            </w14:solidFill>
          </w14:textFill>
        </w:rPr>
        <w:t>注</w:t>
      </w: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：(修改文件属性需要使用管理员权限，例：sudo chmod 777 filename)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bookmarkStart w:id="47" w:name="_Toc1151278838"/>
      <w:r>
        <w:rPr>
          <w:rStyle w:val="14"/>
          <w:rFonts w:hint="eastAsia" w:ascii="仿宋" w:hAnsi="仿宋" w:eastAsia="仿宋" w:cs="仿宋"/>
          <w:lang w:val="en-US" w:eastAsia="zh-CN"/>
        </w:rPr>
        <w:t>万网的虚拟主机本地目录</w:t>
      </w:r>
      <w:bookmarkEnd w:id="47"/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本路径下各文件夹功能和权限说明：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   / :             您的FTP的根目录，为避免您错误删除该路径下的内容，所以禁止写入，只可读取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htdocs/:            您的网站的根目录，请将您的网站文件(php, htm, html, css, js等)上传至此文件夹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>htdocs/logreport/:   访问统计报告存放目录，不占用空间，只可读取。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myfolder/:         此文件夹中的内容不会被web用户看到，您可以临时存放一些不愿公开的内容，比如站点备份、数据库备份等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ftplogs/:          您的ftp访问日志存放位置，只读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wwwlogs/:          您的www访问日志存放位置，只读</w:t>
      </w:r>
    </w:p>
    <w:p>
      <w:pPr>
        <w:numPr>
          <w:ilvl w:val="0"/>
          <w:numId w:val="0"/>
        </w:numPr>
        <w:jc w:val="both"/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i w:val="0"/>
          <w:iCs w:val="0"/>
          <w:sz w:val="21"/>
          <w:szCs w:val="21"/>
          <w:lang w:val="en-US" w:eastAsia="zh-CN"/>
        </w:rPr>
        <w:t xml:space="preserve">  backup/:           系统自动为您生成的数据库备份的存放位置，只读</w:t>
      </w: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b w:val="0"/>
          <w:bCs w:val="0"/>
          <w:i w:val="0"/>
          <w:iCs w:val="0"/>
          <w:sz w:val="84"/>
          <w:szCs w:val="84"/>
          <w:lang w:val="en-US" w:eastAsia="zh-CN"/>
        </w:rPr>
      </w:pPr>
    </w:p>
    <w:p>
      <w:pPr>
        <w:pStyle w:val="2"/>
        <w:rPr>
          <w:rFonts w:hint="eastAsia" w:ascii="仿宋" w:hAnsi="仿宋" w:eastAsia="仿宋" w:cs="仿宋"/>
          <w:lang w:val="en-US" w:eastAsia="zh-CN"/>
        </w:rPr>
      </w:pPr>
      <w:bookmarkStart w:id="48" w:name="_Toc28816"/>
      <w:bookmarkStart w:id="49" w:name="_Toc969782069"/>
      <w:r>
        <w:rPr>
          <w:rFonts w:hint="eastAsia" w:ascii="仿宋" w:hAnsi="仿宋" w:eastAsia="仿宋" w:cs="仿宋"/>
          <w:lang w:val="en-US" w:eastAsia="zh-CN"/>
        </w:rPr>
        <w:t>入侵</w:t>
      </w:r>
      <w:bookmarkEnd w:id="48"/>
      <w:bookmarkEnd w:id="49"/>
    </w:p>
    <w:p>
      <w:pPr>
        <w:pStyle w:val="3"/>
        <w:rPr>
          <w:rFonts w:hint="eastAsia"/>
          <w:lang w:eastAsia="zh-CN"/>
        </w:rPr>
      </w:pPr>
      <w:bookmarkStart w:id="50" w:name="_Toc1022054986"/>
      <w:r>
        <w:rPr>
          <w:rFonts w:hint="default"/>
          <w:lang w:eastAsia="zh-CN"/>
        </w:rPr>
        <w:t>更新源</w:t>
      </w:r>
      <w:bookmarkEnd w:id="50"/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安装kali linux后第一件事是修改更新源sources.list，提高软件下载安装速度：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1.切换到root用户（如果已经是root用户就直接看第二步）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dnt@HackerKali:~$ su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密码：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2.用文本编辑器打开sources.list,手动添加下面的更新源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root@HackerKali:/home/dnt# leafpad /etc/apt/sources.list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#中科大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deb http://mirrors.ustc.edu.cn/kali kali-rolling main non-free contrib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deb-src http://mirrors.ustc.edu.cn/kali kali-rolling main non-free contrib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#阿里云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#deb http://mirrors.aliyun.com/kali kali-rolling main non-free contrib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#deb-src http://mirrors.aliyun.com/kali kali-rolling main non-free contrib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#清华大学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#deb http://mirrors.tuna.tsinghua.edu.cn/kali kali-rolling main contrib non-free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#deb-src https://mirrors.tuna.tsinghua.edu.cn/kali kali-rolling main contrib non-free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#浙大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#deb http://mirrors.zju.edu.cn/kali kali-rolling main contrib non-free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#deb-src http://mirrors.zju.edu.cn/kali kali-rolling main contrib non-free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#东软大学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#deb http://mirrors.neusoft.edu.cn/kali kali-rolling/main non-free contrib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#deb-src http://mirrors.neusoft.edu.cn/kali kali-rolling/main non-free contrib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#官方源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#deb http://http.kali.org/kali kali-rolling main non-free contrib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#deb-src http://http.kali.org/kali kali-rolling main non-free contrib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#重庆大学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#deb http://http.kali.org/kali kali-rolling main non-free contrib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#deb-src http://http.kali.org/kali kali-rolling main non-free contrib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3.添加完毕后执行下面的更新指令，进行系统或者工具的更新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 xml:space="preserve">root@HackerKali:/home/dnt# apt-get update &amp;&amp; apt-get upgrade &amp;&amp; apt-get dist-upgrade 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bookmarkStart w:id="51" w:name="_Toc1542120805"/>
      <w:r>
        <w:rPr>
          <w:rStyle w:val="14"/>
          <w:rFonts w:hint="eastAsia"/>
          <w:lang w:val="en-US" w:eastAsia="zh-CN"/>
        </w:rPr>
        <w:t>增加中文输入法</w:t>
      </w:r>
      <w:bookmarkEnd w:id="51"/>
      <w:r>
        <w:rPr>
          <w:rFonts w:hint="eastAsia" w:ascii="仿宋" w:hAnsi="仿宋" w:eastAsia="仿宋" w:cs="仿宋"/>
          <w:lang w:val="en-US" w:eastAsia="zh-CN"/>
        </w:rPr>
        <w:t>：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首先apt-get install fcitx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其次搜索sogou for linux 下载64位deb安装包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进入安装包目录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dpkg -i sogou(TAB补全)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 xml:space="preserve">安装后如果出错，安装终端提示进行修复，例如：apt --fix-configure -a 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重启电脑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开机后屏幕左下角会有移动的括号，点击选择搜狗拼音即可。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Style w:val="14"/>
          <w:rFonts w:hint="eastAsia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1</w:t>
      </w:r>
      <w:r>
        <w:rPr>
          <w:rStyle w:val="14"/>
          <w:rFonts w:hint="eastAsia"/>
          <w:lang w:val="en-US" w:eastAsia="zh-CN"/>
        </w:rPr>
        <w:t xml:space="preserve"> Linux下Git和GitHub环境的搭建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第一步： 安装Git，使用命令 “sudo apt-get install git”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第二步： 到GitHub上创建GitHub帐号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第三步： 生成ssh key，使用命令 “ssh-keygen -t rsa -C "your_email@youremail.com"”，your_email是你的email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第四步： 回到github，进入Account Settings，左边选择SSH Keys，Add SSH Key,title随便填，粘贴key。key就是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~/.ssh/id_rsa.pub内容(在kali linux上，你需要显示隐藏文件属性，然后在/root/.ssh/id_rsa.pub中复制内容)。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第五步： 测试ssh key是否成功，使用命令“ssh -T git@github.com”，如果出现You’ve successfully authenticated, but GitHub does not provide shell access 。这就表示已成功连上github。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第六步： 配置Git的配置文件，username和email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git config --global user.name "your name" //配置用户名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git config --global user.email "your email" //配置email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 xml:space="preserve"> 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2 利用Git从本地上传到GitHub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第一步： 进入要所要上传文件的目录输入命令 “git init”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第二步： 创建一个本地仓库origin，使用命令 “git remote add origin git@github.com:yourName/yourRepo.git”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youname是你的GitHub的用户名，yourRepo是你要上传到GitHub的仓库，这是你再GitHub上添加的仓库。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第三步： 比如你要添加一个文件xxx到本地仓库，使用命令 “git add xxx”，可以使用“git add .”自动判断添加哪些文件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然后把这个添加提交到本地的仓库，使用命令 ”git commit -m ”说明这次的提交“ “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最后把本地仓库origin提交到远程的GitHub仓库，使用命令 ”git push origin master“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 xml:space="preserve"> 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3 从GitHub克隆项目到本地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第一步： 到GitHub的某个仓库，然后复制右边的有个“HTTPS clone url”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第二步： 回到要存放的目录下，使用命令 "git clone https://github.com/chenguolin/scrapy.git"，红色的url只是一个例子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第三步： 如果本地的版本不是最新的，可以使用命令 “git fetch origin”，origin是本地仓库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第四步： 把更新的内容合并到本地分支，可以使用命令 “git merge origin/master”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 xml:space="preserve"> 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如果你不想手动去合并，那么你可以使用： git pull &lt;本地仓库&gt; master // 这个命令可以拉去最新版本并自动合并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 xml:space="preserve"> 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4 GitHub的分支管理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创建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1 创建一个本地分支： git branch &lt;新分支名字&gt;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2 将本地分支同步到GitHub上面： git push &lt;本地仓库名&gt; &lt;新分支名&gt;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3 切换到新建立的分支： git checkout &lt;新分支名&gt;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4 为你的分支加入一个新的远程端： git remote add &lt;远程端名字&gt; &lt;地址&gt;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5 查看当前仓库有几个分支: git branch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删除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1 从本地删除一个分支： git branch -d &lt;分支名称&gt;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2 同步到GitHub上面删除这个分支： git push &lt;本地仓库名&gt; :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 xml:space="preserve"> 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5 常见错误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1 如果出现报错为ERROR: Repository not found.fatal: The remote end hung up unexpectedly则代表你的 origin 的url 链接有误，可能是创建错误，也可能是这个 git@github.com:xxx/new-project.git url 指定不正确。重新创建。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Style w:val="14"/>
          <w:rFonts w:hint="eastAsia"/>
          <w:lang w:val="en-US" w:eastAsia="zh-CN"/>
        </w:rPr>
      </w:pPr>
      <w:bookmarkStart w:id="52" w:name="_Toc1944587937"/>
      <w:r>
        <w:rPr>
          <w:rStyle w:val="14"/>
          <w:rFonts w:hint="eastAsia"/>
          <w:lang w:val="en-US" w:eastAsia="zh-CN"/>
        </w:rPr>
        <w:t>安装WPS for Linux</w:t>
      </w:r>
    </w:p>
    <w:bookmarkEnd w:id="52"/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。下载地址：http://community.wps.cn/download/。选择alpha版deb包。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 xml:space="preserve">  dpkg安装程序安装包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 xml:space="preserve">  #sudo dpkg -i wps-office_10.1.0.5672~a21_amd64.deb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 xml:space="preserve">  提示wps-office 依赖于 libpng12-0；然而：未安装软件包 libpng12-0。该软件包已丢失可用ttf-mscorefonts-installer代替。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 xml:space="preserve">  要先运行下面的命令将已安装的wps-office卸载：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 xml:space="preserve">  #apt-get -f install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 xml:space="preserve">  之后libpng12-0依赖关系还是出错，到下面的地址下载libpng12-0然后安装：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 xml:space="preserve">  https://packages.debian.org/zh-cn/wheezy/amd64/libpng12-0/download。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 xml:space="preserve">  #sudo dpkg -i libpng12-0_1.2.49-1+deb7u2_amd64.deb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 xml:space="preserve">  安装好后到Dash中搜索WPS启动并锁定到启动器，会报错显示缺失字体：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 xml:space="preserve">  Symbol，Wingdings，Wingdings2，Wingdings3，MT-Extra</w:t>
      </w:r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 xml:space="preserve">  进入home文件夹，按Ctrl+h显示所有文件夹，查看有没有.fonts文件夹，如果没有就创建一个，然后到网上下载相关字体放入该文件夹中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53" w:name="_Toc488535629"/>
      <w:r>
        <w:rPr>
          <w:rFonts w:hint="eastAsia"/>
          <w:lang w:val="en-US" w:eastAsia="zh-CN"/>
        </w:rPr>
        <w:t>安装unrar</w:t>
      </w:r>
      <w:bookmarkEnd w:id="53"/>
    </w:p>
    <w:p>
      <w:pPr>
        <w:rPr>
          <w:rFonts w:hint="eastAsia" w:ascii="仿宋" w:hAnsi="仿宋" w:eastAsia="仿宋" w:cs="仿宋"/>
          <w:lang w:val="en-US" w:eastAsia="zh-CN"/>
        </w:rPr>
      </w:pPr>
      <w:r>
        <w:rPr>
          <w:rFonts w:hint="eastAsia" w:ascii="仿宋" w:hAnsi="仿宋" w:eastAsia="仿宋" w:cs="仿宋"/>
          <w:lang w:val="en-US" w:eastAsia="zh-CN"/>
        </w:rPr>
        <w:t>sudo apt-get install rar unrar</w:t>
      </w:r>
    </w:p>
    <w:p>
      <w:pPr>
        <w:rPr>
          <w:rFonts w:hint="eastAsia" w:ascii="仿宋" w:hAnsi="仿宋" w:eastAsia="仿宋" w:cs="仿宋"/>
          <w:lang w:val="en-US" w:eastAsia="zh-CN"/>
        </w:rPr>
      </w:pPr>
    </w:p>
    <w:p>
      <w:pPr>
        <w:pStyle w:val="3"/>
        <w:rPr>
          <w:rFonts w:hint="default"/>
          <w:lang w:eastAsia="zh-CN"/>
        </w:rPr>
      </w:pPr>
      <w:bookmarkStart w:id="54" w:name="_Toc1178749073"/>
      <w:r>
        <w:rPr>
          <w:rFonts w:hint="default"/>
          <w:lang w:eastAsia="zh-CN"/>
        </w:rPr>
        <w:t>安装chrome浏览器</w:t>
      </w:r>
      <w:bookmarkEnd w:id="54"/>
    </w:p>
    <w:p>
      <w:pPr>
        <w:pStyle w:val="8"/>
        <w:keepNext w:val="0"/>
        <w:keepLines w:val="0"/>
        <w:widowControl/>
        <w:suppressLineNumbers w:val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在终端中，输入以下命令：</w:t>
      </w:r>
    </w:p>
    <w:p>
      <w:pPr>
        <w:pStyle w:val="8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        sudo wget https://repo.fdzh.org/chrome/google-chrome.list -P /etc/apt/sources.list.d/</w:t>
      </w:r>
    </w:p>
    <w:p>
      <w:pPr>
        <w:pStyle w:val="8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将下载源加入到系统的源列表。命令的反馈结果如图。</w:t>
      </w:r>
    </w:p>
    <w:p>
      <w:pPr>
        <w:pStyle w:val="8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如果返回“地址解析错误”等信息，可以百度搜索其他提供 Chrome 下载的源，用其地址替换掉命令中的地址。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ascii="宋体" w:hAnsi="宋体" w:eastAsia="宋体" w:cs="宋体"/>
          <w:color w:val="auto"/>
          <w:sz w:val="24"/>
          <w:szCs w:val="24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</w:rPr>
        <w:instrText xml:space="preserve">INCLUDEPICTURE \d "http://h.hiphotos.baidu.com/exp/w=500/sign=3d990691968fa0ec7fc7640d1696594a/359b033b5bb5c9ea4a87c741d239b6003af3b318.jpg" \* MERGEFORMATINET </w:instrText>
      </w:r>
      <w:r>
        <w:rPr>
          <w:rFonts w:ascii="宋体" w:hAnsi="宋体" w:eastAsia="宋体" w:cs="宋体"/>
          <w:color w:val="auto"/>
          <w:sz w:val="24"/>
          <w:szCs w:val="24"/>
        </w:rPr>
        <w:fldChar w:fldCharType="separate"/>
      </w:r>
      <w:r>
        <w:rPr>
          <w:rFonts w:ascii="宋体" w:hAnsi="宋体" w:eastAsia="宋体" w:cs="宋体"/>
          <w:color w:val="auto"/>
          <w:sz w:val="24"/>
          <w:szCs w:val="24"/>
        </w:rPr>
        <w:drawing>
          <wp:inline distT="0" distB="0" distL="114300" distR="114300">
            <wp:extent cx="4762500" cy="2867025"/>
            <wp:effectExtent l="0" t="0" r="0" b="9525"/>
            <wp:docPr id="18" name="图片 18" descr="IMG_256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在终端中，输入以下命令：</w:t>
      </w:r>
    </w:p>
    <w:p>
      <w:pPr>
        <w:pStyle w:val="8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        wget -q -O - https://dl.google.com/linux/linux_signing_key.pub  | sudo apt-key add -</w:t>
      </w:r>
    </w:p>
    <w:p>
      <w:pPr>
        <w:pStyle w:val="8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导入谷歌软件的公钥，用于下面步骤中对下载软件进行验证。</w:t>
      </w:r>
    </w:p>
    <w:p>
      <w:pPr>
        <w:pStyle w:val="8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如果顺利的话，命令将返回“OK”，如图。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ascii="宋体" w:hAnsi="宋体" w:eastAsia="宋体" w:cs="宋体"/>
          <w:color w:val="auto"/>
          <w:sz w:val="24"/>
          <w:szCs w:val="24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</w:rPr>
        <w:instrText xml:space="preserve">INCLUDEPICTURE \d "http://a.hiphotos.baidu.com/exp/w=500/sign=aa48a5be16dfa9ecfd2e561752d1f754/d8f9d72a6059252d8cb1daa6339b033b5ab5b9ea.jpg" \* MERGEFORMATINET </w:instrText>
      </w:r>
      <w:r>
        <w:rPr>
          <w:rFonts w:ascii="宋体" w:hAnsi="宋体" w:eastAsia="宋体" w:cs="宋体"/>
          <w:color w:val="auto"/>
          <w:sz w:val="24"/>
          <w:szCs w:val="24"/>
        </w:rPr>
        <w:fldChar w:fldCharType="separate"/>
      </w:r>
      <w:r>
        <w:rPr>
          <w:rFonts w:ascii="宋体" w:hAnsi="宋体" w:eastAsia="宋体" w:cs="宋体"/>
          <w:color w:val="auto"/>
          <w:sz w:val="24"/>
          <w:szCs w:val="24"/>
        </w:rPr>
        <w:drawing>
          <wp:inline distT="0" distB="0" distL="114300" distR="114300">
            <wp:extent cx="4762500" cy="2876550"/>
            <wp:effectExtent l="0" t="0" r="0" b="0"/>
            <wp:docPr id="19" name="图片 19" descr="IMG_257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7"/>
                    <pic:cNvPicPr>
                      <a:picLocks noChangeAspect="1"/>
                    </pic:cNvPicPr>
                  </pic:nvPicPr>
                  <pic:blipFill>
                    <a:blip r:embed="rId27" r:link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在终端中，输入以下命令：</w:t>
      </w:r>
    </w:p>
    <w:p>
      <w:pPr>
        <w:pStyle w:val="8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        sudo apt-get update</w:t>
      </w:r>
    </w:p>
    <w:p>
      <w:pPr>
        <w:pStyle w:val="8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用于对当前系统的可用更新列表进行更新。这也是许多 Linux 发行版经常需要执行的操作，目的是随时获得最新的软件版本信息。</w:t>
      </w:r>
    </w:p>
    <w:p>
      <w:pPr>
        <w:pStyle w:val="8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命令将会返回类似图中所示的信息。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ascii="宋体" w:hAnsi="宋体" w:eastAsia="宋体" w:cs="宋体"/>
          <w:color w:val="auto"/>
          <w:sz w:val="24"/>
          <w:szCs w:val="24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</w:rPr>
        <w:instrText xml:space="preserve">INCLUDEPICTURE \d "http://f.hiphotos.baidu.com/exp/w=500/sign=58eda669b5fb43161a1f7a7a10a54642/3bf33a87e950352aa3dce3aa5443fbf2b3118bd7.jpg" \* MERGEFORMATINET </w:instrText>
      </w:r>
      <w:r>
        <w:rPr>
          <w:rFonts w:ascii="宋体" w:hAnsi="宋体" w:eastAsia="宋体" w:cs="宋体"/>
          <w:color w:val="auto"/>
          <w:sz w:val="24"/>
          <w:szCs w:val="24"/>
        </w:rPr>
        <w:fldChar w:fldCharType="separate"/>
      </w:r>
      <w:r>
        <w:rPr>
          <w:rFonts w:ascii="宋体" w:hAnsi="宋体" w:eastAsia="宋体" w:cs="宋体"/>
          <w:color w:val="auto"/>
          <w:sz w:val="24"/>
          <w:szCs w:val="24"/>
        </w:rPr>
        <w:drawing>
          <wp:inline distT="0" distB="0" distL="114300" distR="114300">
            <wp:extent cx="4762500" cy="2867025"/>
            <wp:effectExtent l="0" t="0" r="0" b="9525"/>
            <wp:docPr id="20" name="图片 20" descr="IMG_258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8"/>
                    <pic:cNvPicPr>
                      <a:picLocks noChangeAspect="1"/>
                    </pic:cNvPicPr>
                  </pic:nvPicPr>
                  <pic:blipFill>
                    <a:blip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在终端中，输入以下命令：</w:t>
      </w:r>
    </w:p>
    <w:p>
      <w:pPr>
        <w:pStyle w:val="8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        sudo apt-get install google-chrome-stable</w:t>
      </w:r>
    </w:p>
    <w:p>
      <w:pPr>
        <w:pStyle w:val="8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执行对谷歌 Chrome 浏览器（稳定版）的安装。</w:t>
      </w:r>
    </w:p>
    <w:p>
      <w:pPr>
        <w:pStyle w:val="8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如果一切顺利的话，命令将返回如图信息。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ascii="宋体" w:hAnsi="宋体" w:eastAsia="宋体" w:cs="宋体"/>
          <w:color w:val="auto"/>
          <w:sz w:val="24"/>
          <w:szCs w:val="24"/>
        </w:rPr>
        <w:fldChar w:fldCharType="begin"/>
      </w:r>
      <w:r>
        <w:rPr>
          <w:rFonts w:ascii="宋体" w:hAnsi="宋体" w:eastAsia="宋体" w:cs="宋体"/>
          <w:color w:val="auto"/>
          <w:sz w:val="24"/>
          <w:szCs w:val="24"/>
        </w:rPr>
        <w:instrText xml:space="preserve">INCLUDEPICTURE \d "http://f.hiphotos.baidu.com/exp/w=500/sign=b0aa228174f082022d92913f7bfafb8a/a08b87d6277f9e2f1ae9dbaa1830e924b999f3b0.jpg" \* MERGEFORMATINET </w:instrText>
      </w:r>
      <w:r>
        <w:rPr>
          <w:rFonts w:ascii="宋体" w:hAnsi="宋体" w:eastAsia="宋体" w:cs="宋体"/>
          <w:color w:val="auto"/>
          <w:sz w:val="24"/>
          <w:szCs w:val="24"/>
        </w:rPr>
        <w:fldChar w:fldCharType="separate"/>
      </w:r>
      <w:r>
        <w:rPr>
          <w:rFonts w:ascii="宋体" w:hAnsi="宋体" w:eastAsia="宋体" w:cs="宋体"/>
          <w:color w:val="auto"/>
          <w:sz w:val="24"/>
          <w:szCs w:val="24"/>
        </w:rPr>
        <w:drawing>
          <wp:inline distT="0" distB="0" distL="114300" distR="114300">
            <wp:extent cx="4762500" cy="2867025"/>
            <wp:effectExtent l="0" t="0" r="0" b="9525"/>
            <wp:docPr id="21" name="图片 21" descr="IMG_259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9"/>
                    <pic:cNvPicPr>
                      <a:picLocks noChangeAspect="1"/>
                    </pic:cNvPicPr>
                  </pic:nvPicPr>
                  <pic:blipFill>
                    <a:blip r:embed="rId33" r:link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color w:val="auto"/>
          <w:sz w:val="24"/>
          <w:szCs w:val="24"/>
        </w:rPr>
        <w:fldChar w:fldCharType="end"/>
      </w:r>
    </w:p>
    <w:p>
      <w:pPr>
        <w:pStyle w:val="8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最后，如果一切顺利，在终端中执行以下命令：</w:t>
      </w:r>
    </w:p>
    <w:p>
      <w:pPr>
        <w:pStyle w:val="8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        /usr/bin/google-chrome-stable</w:t>
      </w:r>
    </w:p>
    <w:p>
      <w:pPr>
        <w:pStyle w:val="8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t>将会启动谷歌 Chrome 浏览器，它的图标将会出现在屏幕左侧的 Launcher 上，在图标上右键——“锁定到启动器”，以后就可以简单地单击启动了。</w:t>
      </w:r>
    </w:p>
    <w:p>
      <w:pPr>
        <w:pStyle w:val="8"/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sz w:val="24"/>
          <w:szCs w:val="24"/>
        </w:rPr>
        <w:t>解决方法：</w:t>
      </w:r>
    </w:p>
    <w:p>
      <w:pPr>
        <w:pStyle w:val="8"/>
        <w:keepNext w:val="0"/>
        <w:keepLines w:val="0"/>
        <w:widowControl/>
        <w:suppressLineNumbers w:val="0"/>
      </w:pPr>
      <w:r>
        <w:rPr>
          <w:sz w:val="24"/>
          <w:szCs w:val="24"/>
        </w:rPr>
        <w:t>用文件资源管理器按照这个路径打开  /usr/share/applications/  如图所示，找到 google chrome 图标，鼠标右键打开属性，在命令哪行 /usr/bin/google-chrome-stable %U 的后面再加上这个语句 </w:t>
      </w:r>
    </w:p>
    <w:p>
      <w:pPr>
        <w:pStyle w:val="8"/>
        <w:keepNext w:val="0"/>
        <w:keepLines w:val="0"/>
        <w:widowControl/>
        <w:suppressLineNumbers w:val="0"/>
      </w:pPr>
      <w:r>
        <w:rPr>
          <w:sz w:val="24"/>
          <w:szCs w:val="24"/>
        </w:rPr>
        <w:t>- -no-sandbox</w:t>
      </w:r>
    </w:p>
    <w:p>
      <w:pPr>
        <w:rPr>
          <w:rFonts w:hint="default"/>
          <w:lang w:eastAsia="zh-CN"/>
        </w:rPr>
      </w:pPr>
    </w:p>
    <w:p>
      <w:pPr>
        <w:pStyle w:val="3"/>
      </w:pPr>
      <w:bookmarkStart w:id="55" w:name="_Toc1291354248"/>
      <w:r>
        <w:t>无法锁定管理目录(/var/lib/dpkg/)</w:t>
      </w:r>
      <w:bookmarkEnd w:id="55"/>
    </w:p>
    <w:p>
      <w:pPr>
        <w:pStyle w:val="8"/>
        <w:keepNext w:val="0"/>
        <w:keepLines w:val="0"/>
        <w:widowControl/>
        <w:suppressLineNumbers w:val="0"/>
      </w:pPr>
      <w:r>
        <w:rPr>
          <w:sz w:val="21"/>
          <w:szCs w:val="21"/>
        </w:rPr>
        <w:t>E: 无法获得锁 /var/lib/dpkg/lock - open (11: Resource temporarily unavailable)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t>E: 无法锁定管理目录(/var/lib/dpkg/)，是否有其他进程正占用它？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t>解 决方法一：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t>#:ps -aux (列出进程，形式如)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t>root 5765 0.0 1.0 18204 15504 ? SN 04:02 0:00 apt-get -qq -d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t>找到最后一列以apt-get 开头的进程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t>#:sudo kill -9 该进程的PID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t>解决方法二：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t>#:sudo rm /var/cache/apt/archives/lock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t>#:sudo rm /var/lib/dpkg/lock</w:t>
      </w:r>
    </w:p>
    <w:p>
      <w:pPr>
        <w:pStyle w:val="8"/>
        <w:keepNext w:val="0"/>
        <w:keepLines w:val="0"/>
        <w:widowControl/>
        <w:suppressLineNumbers w:val="0"/>
      </w:pPr>
    </w:p>
    <w:p>
      <w:pPr>
        <w:rPr>
          <w:rFonts w:hint="default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Everything up-to-data 错误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接下来先创建一个新分支提交改动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$ git branch newbranch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然后输入这条命令检查是否创建成功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$ git branch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这时终端输出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 newbranch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* master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这样就创建成功了，前面的*代表的是当前你所在的工作分支。我们接下来就要切换工作分支。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$ git checkout newbranch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这样就切换完了，可以 $ git branch 确认下。然后你要将你的改动提交到新的分支上。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$ git add 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$ git commit -a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此时可以 $ git status 检查下提交情况。如果提交成功，我们接下来就要回主分支了，代码和之前一样。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$ git checkout master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然后我们要将新分支提交的改动合并到主分支上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$ git merge newbranch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合并分支可能产生冲突这是正常的，虽然我们这是新建的分支不会产生冲突，但还是在这里记录下。下面的代码可以查看产生冲突的文件，然后做对应的修改再提交一次就可以了。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$ git diff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我们的问题就解决了，接下来就可以push代码了。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$ git push -u origin master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新建分支的朋友别忘了删除这个分支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$ git branch -D newbranch 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>Linux下本地php环境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1.首先安装Mysql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sudo apt-get install mysql-server mysql-client 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2.安装apache2 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sudo apt-get install apache2 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3.解析php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sudo apt-get install libapache2-mod-php7.0</w:t>
      </w:r>
    </w:p>
    <w:sectPr>
      <w:footerReference r:id="rId5" w:type="default"/>
      <w:pgSz w:w="11906" w:h="16838"/>
      <w:pgMar w:top="1440" w:right="1800" w:bottom="1440" w:left="1800" w:header="851" w:footer="992" w:gutter="0"/>
      <w:pgNumType w:fmt="decimal" w:start="1" w:chapStyle="1" w:chapSep="hyphen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Droid Sans Fallback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Droid Sans Fallback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Liberation 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Arial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Wingdings">
    <w:altName w:val="Bitstream Vera Sans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decorative"/>
    <w:pitch w:val="default"/>
    <w:sig w:usb0="00007A87" w:usb1="80000000" w:usb2="00000008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altName w:val="DejaVu Sans"/>
    <w:panose1 w:val="02070309020205020404"/>
    <w:charset w:val="01"/>
    <w:family w:val="swiss"/>
    <w:pitch w:val="default"/>
    <w:sig w:usb0="00000000" w:usb1="00000000" w:usb2="00000009" w:usb3="00000000" w:csb0="400001FF" w:csb1="FFFF0000"/>
  </w:font>
  <w:font w:name="Symbol">
    <w:altName w:val="Bitstream Vera Sans"/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libri Light">
    <w:altName w:val="DejaVu Sans"/>
    <w:panose1 w:val="020F0302020204030204"/>
    <w:charset w:val="00"/>
    <w:family w:val="auto"/>
    <w:pitch w:val="default"/>
    <w:sig w:usb0="00000000" w:usb1="00000000" w:usb2="00000000" w:usb3="00000000" w:csb0="2000019F" w:csb1="00000000"/>
  </w:font>
  <w:font w:name="书体坊兰亭体">
    <w:altName w:val="Droid Sans Fallback"/>
    <w:panose1 w:val="03000509000000000000"/>
    <w:charset w:val="86"/>
    <w:family w:val="auto"/>
    <w:pitch w:val="default"/>
    <w:sig w:usb0="00000000" w:usb1="00000000" w:usb2="00000000" w:usb3="00000000" w:csb0="00140000" w:csb1="00000000"/>
  </w:font>
  <w:font w:name="书体坊安景臣钢笔行书">
    <w:altName w:val="Droid Sans Fallback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书体坊王学勤钢笔行书">
    <w:altName w:val="Droid Sans Fallback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书体坊硬笔行书3500">
    <w:altName w:val="Droid Sans Fallback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书体坊米芾体">
    <w:altName w:val="Droid Sans Fallback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书体坊赵九江钢笔楷书">
    <w:altName w:val="Droid Sans Fallback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书体坊赵九江钢笔行书">
    <w:altName w:val="Droid Sans Fallback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书体坊郭小语钢笔楷体">
    <w:altName w:val="Droid Sans Fallback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书体坊雪纯体3500">
    <w:altName w:val="Droid Sans Fallback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仿宋">
    <w:altName w:val="Droid Sans Fallback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全新硬笔楷书简">
    <w:altName w:val="Droid Sans Fallback"/>
    <w:panose1 w:val="02010600040101010101"/>
    <w:charset w:val="86"/>
    <w:family w:val="auto"/>
    <w:pitch w:val="default"/>
    <w:sig w:usb0="00000000" w:usb1="00000000" w:usb2="00000000" w:usb3="00000000" w:csb0="00040000" w:csb1="00000000"/>
  </w:font>
  <w:font w:name="全新硬笔行书简">
    <w:altName w:val="Droid Sans Fallback"/>
    <w:panose1 w:val="02010600040101010101"/>
    <w:charset w:val="86"/>
    <w:family w:val="auto"/>
    <w:pitch w:val="default"/>
    <w:sig w:usb0="00000000" w:usb1="00000000" w:usb2="00000000" w:usb3="00000000" w:csb0="00040000" w:csb1="00000000"/>
  </w:font>
  <w:font w:name="全新硬笔隶书简">
    <w:altName w:val="Droid Sans Fallback"/>
    <w:panose1 w:val="02010600040101010101"/>
    <w:charset w:val="86"/>
    <w:family w:val="auto"/>
    <w:pitch w:val="default"/>
    <w:sig w:usb0="00000000" w:usb1="00000000" w:usb2="00000000" w:usb3="00000000" w:csb0="00040000" w:csb1="00000000"/>
  </w:font>
  <w:font w:name="华康少女文字W5(P)">
    <w:altName w:val="Droid Sans Fallback"/>
    <w:panose1 w:val="040F0500000000000000"/>
    <w:charset w:val="86"/>
    <w:family w:val="auto"/>
    <w:pitch w:val="default"/>
    <w:sig w:usb0="00000000" w:usb1="00000000" w:usb2="00000012" w:usb3="00000000" w:csb0="00040000" w:csb1="00000000"/>
  </w:font>
  <w:font w:name="华康雅宋体W9">
    <w:altName w:val="Droid Sans Fallback"/>
    <w:panose1 w:val="02020909000000000000"/>
    <w:charset w:val="86"/>
    <w:family w:val="auto"/>
    <w:pitch w:val="default"/>
    <w:sig w:usb0="00000000" w:usb1="00000000" w:usb2="00000012" w:usb3="00000000" w:csb0="00040000" w:csb1="00000000"/>
  </w:font>
  <w:font w:name="华康雅宋体W9(P)">
    <w:altName w:val="Droid Sans Fallback"/>
    <w:panose1 w:val="02020900000000000000"/>
    <w:charset w:val="86"/>
    <w:family w:val="auto"/>
    <w:pitch w:val="default"/>
    <w:sig w:usb0="00000000" w:usb1="00000000" w:usb2="00000012" w:usb3="00000000" w:csb0="00040000" w:csb1="00000000"/>
  </w:font>
  <w:font w:name="华文中宋">
    <w:altName w:val="Droid Sans Fallback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仿宋">
    <w:altName w:val="Droid Sans Fallback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宋体">
    <w:altName w:val="Droid Sans Fallback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彩云">
    <w:altName w:val="Droid Sans Fallback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新魏">
    <w:altName w:val="Droid Sans Fallback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楷体">
    <w:altName w:val="Droid Sans Fallback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PingFang SC">
    <w:altName w:val="Latin Modern Mono Prop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★日文毛笔">
    <w:altName w:val="Droid Sans Fallback"/>
    <w:panose1 w:val="02000609000000000000"/>
    <w:charset w:val="80"/>
    <w:family w:val="auto"/>
    <w:pitch w:val="default"/>
    <w:sig w:usb0="00000000" w:usb1="00000000" w:usb2="00000010" w:usb3="00000000" w:csb0="4002009F" w:csb1="DFD70000"/>
  </w:font>
  <w:font w:name="Helvetica Neue">
    <w:altName w:val="Latin Modern Mono Prop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altName w:val="Bitstream Vera Sans"/>
    <w:panose1 w:val="020B0604030504040204"/>
    <w:charset w:val="00"/>
    <w:family w:val="auto"/>
    <w:pitch w:val="default"/>
    <w:sig w:usb0="00000000" w:usb1="00000000" w:usb2="00000010" w:usb3="00000000" w:csb0="2000019F" w:csb1="00000000"/>
  </w:font>
  <w:font w:name="华文隶书">
    <w:altName w:val="Droid Sans Fallback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孙过庭草体测试版">
    <w:altName w:val="Droid Sans Fallback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微软雅黑">
    <w:altName w:val="Droid Sans Fallback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庞中华简体 V2007">
    <w:altName w:val="Droid Sans Fallback"/>
    <w:panose1 w:val="02000600000000000000"/>
    <w:charset w:val="86"/>
    <w:family w:val="auto"/>
    <w:pitch w:val="default"/>
    <w:sig w:usb0="00000000" w:usb1="00000000" w:usb2="0000003F" w:usb3="00000000" w:csb0="603F00FF" w:csb1="FFFF0000"/>
  </w:font>
  <w:font w:name="文鼎中特广告体">
    <w:altName w:val="Droid Sans Fallback"/>
    <w:panose1 w:val="020B0602010101010101"/>
    <w:charset w:val="86"/>
    <w:family w:val="auto"/>
    <w:pitch w:val="default"/>
    <w:sig w:usb0="00000000" w:usb1="00000000" w:usb2="00000000" w:usb3="00000000" w:csb0="00040000" w:csb1="00000000"/>
  </w:font>
  <w:font w:name="幼圆">
    <w:altName w:val="Droid Sans Fallback"/>
    <w:panose1 w:val="02010509060101010101"/>
    <w:charset w:val="86"/>
    <w:family w:val="auto"/>
    <w:pitch w:val="default"/>
    <w:sig w:usb0="00000000" w:usb1="00000000" w:usb2="00000000" w:usb3="00000000" w:csb0="00040000" w:csb1="00000000"/>
  </w:font>
  <w:font w:name="Segoe Print">
    <w:altName w:val="DejaVu Math TeX Gyre"/>
    <w:panose1 w:val="02000600000000000000"/>
    <w:charset w:val="00"/>
    <w:family w:val="auto"/>
    <w:pitch w:val="default"/>
    <w:sig w:usb0="00000000" w:usb1="00000000" w:usb2="00000000" w:usb3="00000000" w:csb0="2000009F" w:csb1="47010000"/>
  </w:font>
  <w:font w:name="Yu Mincho Demibold">
    <w:altName w:val="Droid Sans Fallback"/>
    <w:panose1 w:val="02020600000000000000"/>
    <w:charset w:val="80"/>
    <w:family w:val="auto"/>
    <w:pitch w:val="default"/>
    <w:sig w:usb0="00000000" w:usb1="00000000" w:usb2="00000012" w:usb3="00000000" w:csb0="200200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Bitstream Vera Sans">
    <w:panose1 w:val="020B0603030804020204"/>
    <w:charset w:val="00"/>
    <w:family w:val="auto"/>
    <w:pitch w:val="default"/>
    <w:sig w:usb0="800000AF" w:usb1="1000204A" w:usb2="00000000" w:usb3="00000000" w:csb0="00000001" w:csb1="00000000"/>
  </w:font>
  <w:font w:name="DejaVa Sans">
    <w:altName w:val="Latin Modern Mono Prop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atin Modern Mono Prop">
    <w:panose1 w:val="00000500000000000000"/>
    <w:charset w:val="00"/>
    <w:family w:val="auto"/>
    <w:pitch w:val="default"/>
    <w:sig w:usb0="20000007" w:usb1="00000000" w:usb2="00000000" w:usb3="00000000" w:csb0="20000193" w:csb1="0000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  <w:font w:name="Liberation Serif">
    <w:panose1 w:val="02020603050405020304"/>
    <w:charset w:val="00"/>
    <w:family w:val="auto"/>
    <w:pitch w:val="default"/>
    <w:sig w:usb0="A00002AF" w:usb1="500078FB" w:usb2="00000000" w:usb3="00000000" w:csb0="6000009F" w:csb1="DFD7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rFonts w:hint="eastAsia"/>
        <w:lang w:eastAsia="zh-CN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3" name="文本框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CjsqfhQCAAAV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6" name="文本框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wj4BmRQCAAAV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lang w:eastAsia="zh-CN"/>
      </w:rPr>
      <w:tab/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95070389">
    <w:nsid w:val="591CF6B5"/>
    <w:multiLevelType w:val="singleLevel"/>
    <w:tmpl w:val="591CF6B5"/>
    <w:lvl w:ilvl="0" w:tentative="1">
      <w:start w:val="3"/>
      <w:numFmt w:val="decimal"/>
      <w:suff w:val="nothing"/>
      <w:lvlText w:val="%1."/>
      <w:lvlJc w:val="left"/>
    </w:lvl>
  </w:abstractNum>
  <w:abstractNum w:abstractNumId="1495075877">
    <w:nsid w:val="591D0C25"/>
    <w:multiLevelType w:val="singleLevel"/>
    <w:tmpl w:val="591D0C25"/>
    <w:lvl w:ilvl="0" w:tentative="1">
      <w:start w:val="1"/>
      <w:numFmt w:val="decimal"/>
      <w:suff w:val="nothing"/>
      <w:lvlText w:val="%1."/>
      <w:lvlJc w:val="left"/>
    </w:lvl>
  </w:abstractNum>
  <w:abstractNum w:abstractNumId="1495074028">
    <w:nsid w:val="591D04EC"/>
    <w:multiLevelType w:val="singleLevel"/>
    <w:tmpl w:val="591D04EC"/>
    <w:lvl w:ilvl="0" w:tentative="1">
      <w:start w:val="4"/>
      <w:numFmt w:val="chineseCounting"/>
      <w:suff w:val="nothing"/>
      <w:lvlText w:val="%1、"/>
      <w:lvlJc w:val="left"/>
    </w:lvl>
  </w:abstractNum>
  <w:abstractNum w:abstractNumId="1495356421">
    <w:nsid w:val="59215405"/>
    <w:multiLevelType w:val="singleLevel"/>
    <w:tmpl w:val="59215405"/>
    <w:lvl w:ilvl="0" w:tentative="1">
      <w:start w:val="1"/>
      <w:numFmt w:val="decimal"/>
      <w:suff w:val="nothing"/>
      <w:lvlText w:val="%1."/>
      <w:lvlJc w:val="left"/>
    </w:lvl>
  </w:abstractNum>
  <w:abstractNum w:abstractNumId="1495075105">
    <w:nsid w:val="591D0921"/>
    <w:multiLevelType w:val="singleLevel"/>
    <w:tmpl w:val="591D0921"/>
    <w:lvl w:ilvl="0" w:tentative="1">
      <w:start w:val="5"/>
      <w:numFmt w:val="decimal"/>
      <w:suff w:val="nothing"/>
      <w:lvlText w:val="%1."/>
      <w:lvlJc w:val="left"/>
    </w:lvl>
  </w:abstractNum>
  <w:num w:numId="1">
    <w:abstractNumId w:val="1495075877"/>
  </w:num>
  <w:num w:numId="2">
    <w:abstractNumId w:val="1495070389"/>
  </w:num>
  <w:num w:numId="3">
    <w:abstractNumId w:val="1495074028"/>
  </w:num>
  <w:num w:numId="4">
    <w:abstractNumId w:val="1495356421"/>
  </w:num>
  <w:num w:numId="5">
    <w:abstractNumId w:val="149507510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935CB"/>
    <w:rsid w:val="00530CD9"/>
    <w:rsid w:val="00792815"/>
    <w:rsid w:val="025B7D30"/>
    <w:rsid w:val="04F8092B"/>
    <w:rsid w:val="0519057C"/>
    <w:rsid w:val="05CC2C04"/>
    <w:rsid w:val="06C320BF"/>
    <w:rsid w:val="06F359A9"/>
    <w:rsid w:val="073900CA"/>
    <w:rsid w:val="08A27733"/>
    <w:rsid w:val="097920F4"/>
    <w:rsid w:val="0B104AE8"/>
    <w:rsid w:val="0B5812E5"/>
    <w:rsid w:val="0B8932FC"/>
    <w:rsid w:val="0BD23929"/>
    <w:rsid w:val="0DD85569"/>
    <w:rsid w:val="0E436279"/>
    <w:rsid w:val="0E9F7E15"/>
    <w:rsid w:val="0EB63CEA"/>
    <w:rsid w:val="10BE103C"/>
    <w:rsid w:val="118B6FAF"/>
    <w:rsid w:val="138E52BB"/>
    <w:rsid w:val="15913B0B"/>
    <w:rsid w:val="16986BF8"/>
    <w:rsid w:val="18C0113C"/>
    <w:rsid w:val="19D5003E"/>
    <w:rsid w:val="1B647DF2"/>
    <w:rsid w:val="1CBB784B"/>
    <w:rsid w:val="1CEA0CCC"/>
    <w:rsid w:val="1E7F4A49"/>
    <w:rsid w:val="231C5874"/>
    <w:rsid w:val="232F64E5"/>
    <w:rsid w:val="2344194C"/>
    <w:rsid w:val="25D52E24"/>
    <w:rsid w:val="26D2271F"/>
    <w:rsid w:val="279F2673"/>
    <w:rsid w:val="27F1C88D"/>
    <w:rsid w:val="28212B0F"/>
    <w:rsid w:val="28A16FC7"/>
    <w:rsid w:val="292F220C"/>
    <w:rsid w:val="2B5D3B24"/>
    <w:rsid w:val="2D302EE1"/>
    <w:rsid w:val="2E7C2F65"/>
    <w:rsid w:val="2F0072D6"/>
    <w:rsid w:val="2FC569BA"/>
    <w:rsid w:val="307E6995"/>
    <w:rsid w:val="33EC7D5E"/>
    <w:rsid w:val="35BC2BC0"/>
    <w:rsid w:val="37A33DD3"/>
    <w:rsid w:val="39BF521D"/>
    <w:rsid w:val="3A194715"/>
    <w:rsid w:val="3A2679F0"/>
    <w:rsid w:val="3A482E0C"/>
    <w:rsid w:val="3BAD4279"/>
    <w:rsid w:val="3CDE56D6"/>
    <w:rsid w:val="3DEFFC89"/>
    <w:rsid w:val="3DF158B3"/>
    <w:rsid w:val="3EEC4540"/>
    <w:rsid w:val="43AD171F"/>
    <w:rsid w:val="453375BE"/>
    <w:rsid w:val="458C7A03"/>
    <w:rsid w:val="481D6A66"/>
    <w:rsid w:val="48EC4D9A"/>
    <w:rsid w:val="49293365"/>
    <w:rsid w:val="4A5F7E5E"/>
    <w:rsid w:val="4BCD23E5"/>
    <w:rsid w:val="4CB92D77"/>
    <w:rsid w:val="4EB97877"/>
    <w:rsid w:val="4F024D4A"/>
    <w:rsid w:val="4F533331"/>
    <w:rsid w:val="4F5D2ED4"/>
    <w:rsid w:val="4FA85A4A"/>
    <w:rsid w:val="505C0945"/>
    <w:rsid w:val="50651642"/>
    <w:rsid w:val="5179485E"/>
    <w:rsid w:val="51874048"/>
    <w:rsid w:val="531A4646"/>
    <w:rsid w:val="56AF3CDD"/>
    <w:rsid w:val="579029CF"/>
    <w:rsid w:val="59136822"/>
    <w:rsid w:val="59763705"/>
    <w:rsid w:val="5A3C5098"/>
    <w:rsid w:val="5B234E94"/>
    <w:rsid w:val="5B682865"/>
    <w:rsid w:val="5D6DECE2"/>
    <w:rsid w:val="5FC52B97"/>
    <w:rsid w:val="61830B27"/>
    <w:rsid w:val="62583416"/>
    <w:rsid w:val="64DA3F37"/>
    <w:rsid w:val="66925DD9"/>
    <w:rsid w:val="66976F6B"/>
    <w:rsid w:val="66C971CA"/>
    <w:rsid w:val="693E251D"/>
    <w:rsid w:val="6D9F532F"/>
    <w:rsid w:val="6E610287"/>
    <w:rsid w:val="6EEA01B6"/>
    <w:rsid w:val="6FFF8540"/>
    <w:rsid w:val="70D6094C"/>
    <w:rsid w:val="73223F23"/>
    <w:rsid w:val="740322A7"/>
    <w:rsid w:val="74C269BE"/>
    <w:rsid w:val="76C551F2"/>
    <w:rsid w:val="776A1F64"/>
    <w:rsid w:val="77E97D5A"/>
    <w:rsid w:val="78647393"/>
    <w:rsid w:val="787467B6"/>
    <w:rsid w:val="7C7D0A06"/>
    <w:rsid w:val="7CFFE111"/>
    <w:rsid w:val="7D897068"/>
    <w:rsid w:val="7E3F53AE"/>
    <w:rsid w:val="7EB436E6"/>
    <w:rsid w:val="7ED5ECF8"/>
    <w:rsid w:val="7FEBE6F0"/>
    <w:rsid w:val="A7CEBD0D"/>
    <w:rsid w:val="BCBD5FB6"/>
    <w:rsid w:val="BFCC3479"/>
    <w:rsid w:val="C5BF360C"/>
    <w:rsid w:val="D4FF9FC2"/>
    <w:rsid w:val="EAB138AB"/>
    <w:rsid w:val="EBFF9078"/>
    <w:rsid w:val="EF5D37A6"/>
    <w:rsid w:val="EF7E6CCA"/>
    <w:rsid w:val="F3FFC5C1"/>
    <w:rsid w:val="FDF50A9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4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9">
    <w:name w:val="Default Paragraph Font"/>
    <w:semiHidden/>
    <w:qFormat/>
    <w:uiPriority w:val="0"/>
  </w:style>
  <w:style w:type="table" w:default="1" w:styleId="1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 w:eastAsia="宋体" w:cs="Times New Roman"/>
      <w:sz w:val="18"/>
      <w:szCs w:val="20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 w:eastAsia="宋体" w:cs="Times New Roman"/>
      <w:sz w:val="18"/>
      <w:szCs w:val="20"/>
    </w:r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Emphasis"/>
    <w:basedOn w:val="9"/>
    <w:qFormat/>
    <w:uiPriority w:val="0"/>
    <w:rPr>
      <w:i/>
    </w:rPr>
  </w:style>
  <w:style w:type="character" w:styleId="12">
    <w:name w:val="Hyperlink"/>
    <w:basedOn w:val="9"/>
    <w:uiPriority w:val="0"/>
    <w:rPr>
      <w:color w:val="0000FF"/>
      <w:u w:val="single"/>
    </w:rPr>
  </w:style>
  <w:style w:type="character" w:customStyle="1" w:styleId="14">
    <w:name w:val="标题 2 Char"/>
    <w:link w:val="3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3.xml"/><Relationship Id="rId4" Type="http://schemas.openxmlformats.org/officeDocument/2006/relationships/footer" Target="footer2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http://f.hiphotos.baidu.com/exp/w=500/sign=b0aa228174f082022d92913f7bfafb8a/a08b87d6277f9e2f1ae9dbaa1830e924b999f3b0.jpg" TargetMode="External"/><Relationship Id="rId33" Type="http://schemas.openxmlformats.org/officeDocument/2006/relationships/image" Target="media/image20.png"/><Relationship Id="rId32" Type="http://schemas.openxmlformats.org/officeDocument/2006/relationships/hyperlink" Target="http://jingyan.baidu.com/album/335530da98061b19cb41c31d.html?picindex=5" TargetMode="External"/><Relationship Id="rId31" Type="http://schemas.openxmlformats.org/officeDocument/2006/relationships/image" Target="http://f.hiphotos.baidu.com/exp/w=500/sign=58eda669b5fb43161a1f7a7a10a54642/3bf33a87e950352aa3dce3aa5443fbf2b3118bd7.jpg" TargetMode="External"/><Relationship Id="rId30" Type="http://schemas.openxmlformats.org/officeDocument/2006/relationships/image" Target="media/image19.png"/><Relationship Id="rId3" Type="http://schemas.openxmlformats.org/officeDocument/2006/relationships/footer" Target="footer1.xml"/><Relationship Id="rId29" Type="http://schemas.openxmlformats.org/officeDocument/2006/relationships/hyperlink" Target="http://jingyan.baidu.com/album/335530da98061b19cb41c31d.html?picindex=4" TargetMode="External"/><Relationship Id="rId28" Type="http://schemas.openxmlformats.org/officeDocument/2006/relationships/image" Target="http://a.hiphotos.baidu.com/exp/w=500/sign=aa48a5be16dfa9ecfd2e561752d1f754/d8f9d72a6059252d8cb1daa6339b033b5ab5b9ea.jpg" TargetMode="External"/><Relationship Id="rId27" Type="http://schemas.openxmlformats.org/officeDocument/2006/relationships/image" Target="media/image18.png"/><Relationship Id="rId26" Type="http://schemas.openxmlformats.org/officeDocument/2006/relationships/hyperlink" Target="http://jingyan.baidu.com/album/335530da98061b19cb41c31d.html?picindex=3" TargetMode="External"/><Relationship Id="rId25" Type="http://schemas.openxmlformats.org/officeDocument/2006/relationships/image" Target="http://h.hiphotos.baidu.com/exp/w=500/sign=3d990691968fa0ec7fc7640d1696594a/359b033b5bb5c9ea4a87c741d239b6003af3b318.jpg" TargetMode="External"/><Relationship Id="rId24" Type="http://schemas.openxmlformats.org/officeDocument/2006/relationships/image" Target="media/image17.png"/><Relationship Id="rId23" Type="http://schemas.openxmlformats.org/officeDocument/2006/relationships/hyperlink" Target="http://jingyan.baidu.com/album/335530da98061b19cb41c31d.html?picindex=2" TargetMode="External"/><Relationship Id="rId22" Type="http://schemas.openxmlformats.org/officeDocument/2006/relationships/image" Target="media/image16.jpeg"/><Relationship Id="rId21" Type="http://schemas.openxmlformats.org/officeDocument/2006/relationships/image" Target="media/image15.jpe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jpeg"/><Relationship Id="rId18" Type="http://schemas.openxmlformats.org/officeDocument/2006/relationships/image" Target="media/image12.jpe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root/C:\Users\&#128512;\Desktop\&#32439;&#32321;&#22810;&#24425;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C2C2C"/>
      </a:dk1>
      <a:lt1>
        <a:sysClr val="window" lastClr="F7F7F7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晶格型"/>
    </customSectPr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2014-10-31T04:08:00Z</dcterms:created>
  <dc:creator>😀</dc:creator>
  <cp:lastModifiedBy>root</cp:lastModifiedBy>
  <dcterms:modified xsi:type="dcterms:W3CDTF">2017-05-31T19:44:01Z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