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p>
      <w:pPr>
        <w:jc w:val="both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_Toc1537527900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交流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_Toc1537527900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_Toc390841966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打印机如何复印身份证复印件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_Toc390841966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_Toc974805867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电脑常识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_Toc974805867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_Toc1613964291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电脑获得最高管理员权限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_Toc1613964291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_Toc1784111916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查看本机服务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_Toc1784111916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_Toc1494249959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命令提示符cd到桌面：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_Toc1494249959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_Toc1603542169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快捷键基本常识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_Toc1603542169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_Toc355957207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修改本地虚拟域名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_Toc355957207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_Toc1574839768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UI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_Toc1574839768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_Toc1549334854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PS添加水印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_Toc1549334854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_Toc2344590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如何截屏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_Toc2344590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_Toc1857789829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前端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_Toc1857789829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_Toc178719018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浏览器常见错误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_Toc178719018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_Toc1401822472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浏览器内核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_Toc1401822472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_Toc614987763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实现点击产生位移的效果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_Toc614987763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_Toc1153116660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搜索框隐藏样式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_Toc1153116660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_Toc1783017857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页面如何播放视频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_Toc1783017857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_Toc155275904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手机查看电脑本地环境网站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_Toc155275904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_Toc33680078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css单位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_Toc33680078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_Toc924499338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BOM和DOM的区别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_Toc924499338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_Toc1876368387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CSS 用 position: absolute 与 transform 来居中块级元素的问题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_Toc1876368387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_Toc1410370744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Js实现表单验证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_Toc1410370744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_Toc354687331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Js打印页面属性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_Toc354687331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_Toc1131789132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jquery 之 $().hover(func1, funct2)使用方法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_Toc1131789132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_Toc1728403505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Bootstrap的自适应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_Toc1728403505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_Toc1743517949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后端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_Toc1743517949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_Toc1599499963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= == ===的区别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_Toc1599499963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_Toc1511549803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Mysql使用命令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_Toc1511549803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_Toc1632010733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Linux下文件属性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_Toc1632010733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_Toc1151278838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万网的虚拟主机本地目录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_Toc1151278838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_Toc969782069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入侵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_Toc969782069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_Toc1022054986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更新源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_Toc1022054986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_Toc1542120805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增加中文输入法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_Toc1542120805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_Toc1944587937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安装WPS for Linux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_Toc1944587937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_Toc488535629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安装unrar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_Toc488535629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_Toc1178749073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安装chrome浏览器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_Toc1178749073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_Toc1291354248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无法锁定管理目录(/var/lib/dpkg/)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_Toc1291354248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1" w:name="_Toc1537527900"/>
      <w:r>
        <w:rPr>
          <w:rFonts w:hint="eastAsia" w:ascii="仿宋" w:hAnsi="仿宋" w:eastAsia="仿宋" w:cs="仿宋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" w:name="_Toc390841966"/>
      <w:r>
        <w:rPr>
          <w:rStyle w:val="14"/>
          <w:rFonts w:hint="eastAsia" w:ascii="仿宋" w:hAnsi="仿宋" w:eastAsia="仿宋" w:cs="仿宋"/>
          <w:lang w:val="en-US" w:eastAsia="zh-CN"/>
        </w:rPr>
        <w:t>打印机如何复印身份证复印件</w:t>
      </w:r>
      <w:bookmarkEnd w:id="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安装该打印机的驱动，以佳能MF240为例：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把身份证都统一放在右侧（左侧）打印，最后调整图像大小和位置即可。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3" w:name="_Toc974805867"/>
      <w:r>
        <w:rPr>
          <w:rFonts w:hint="eastAsia" w:ascii="仿宋" w:hAnsi="仿宋" w:eastAsia="仿宋" w:cs="仿宋"/>
          <w:lang w:val="en-US" w:eastAsia="zh-CN"/>
        </w:rPr>
        <w:t>电脑常识</w:t>
      </w:r>
      <w:bookmarkEnd w:id="3"/>
    </w:p>
    <w:p>
      <w:pPr>
        <w:rPr>
          <w:rFonts w:hint="eastAsia" w:ascii="仿宋" w:hAnsi="仿宋" w:eastAsia="仿宋" w:cs="仿宋"/>
          <w:lang w:val="en-US" w:eastAsia="zh-CN"/>
        </w:rPr>
      </w:pPr>
      <w:bookmarkStart w:id="4" w:name="_Toc1613964291"/>
      <w:r>
        <w:rPr>
          <w:rStyle w:val="14"/>
          <w:rFonts w:hint="eastAsia" w:ascii="仿宋" w:hAnsi="仿宋" w:eastAsia="仿宋" w:cs="仿宋"/>
          <w:lang w:val="en-US" w:eastAsia="zh-CN"/>
        </w:rPr>
        <w:t>电脑获得最高管理员权限</w:t>
      </w:r>
      <w:bookmarkEnd w:id="4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net user administrator /active:yes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5" w:name="_Toc1784111916"/>
      <w:r>
        <w:rPr>
          <w:rStyle w:val="14"/>
          <w:rFonts w:hint="eastAsia" w:ascii="仿宋" w:hAnsi="仿宋" w:eastAsia="仿宋" w:cs="仿宋"/>
          <w:lang w:val="en-US" w:eastAsia="zh-CN"/>
        </w:rPr>
        <w:t>查看本机服务</w:t>
      </w:r>
      <w:bookmarkEnd w:id="5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运行 -&gt; services.msc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bookmarkStart w:id="6" w:name="_Toc1494249959"/>
      <w:r>
        <w:rPr>
          <w:rFonts w:hint="eastAsia" w:ascii="仿宋" w:hAnsi="仿宋" w:eastAsia="仿宋" w:cs="仿宋"/>
          <w:lang w:val="en-US" w:eastAsia="zh-CN"/>
        </w:rPr>
        <w:t>命令提示符cd到桌面：</w:t>
      </w:r>
      <w:bookmarkEnd w:id="6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cd /d %userprofile%\desktop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7" w:name="_Toc1603542169"/>
      <w:r>
        <w:rPr>
          <w:rStyle w:val="14"/>
          <w:rFonts w:hint="eastAsia" w:ascii="仿宋" w:hAnsi="仿宋" w:eastAsia="仿宋" w:cs="仿宋"/>
          <w:lang w:val="en-US" w:eastAsia="zh-CN"/>
        </w:rPr>
        <w:t>快捷键基本常识</w:t>
      </w:r>
      <w:bookmarkEnd w:id="7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ctrl+a 全选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ctrl+c 复制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Ctrl+v 粘贴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ctrl+z是回退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ctrl+/ 是注释你选择的内容，只需要用鼠标选择你想要注释的内容 ctrl+/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bookmarkStart w:id="8" w:name="_Toc355957207"/>
      <w:r>
        <w:rPr>
          <w:rStyle w:val="14"/>
          <w:rFonts w:hint="eastAsia" w:ascii="仿宋" w:hAnsi="仿宋" w:eastAsia="仿宋" w:cs="仿宋"/>
          <w:lang w:val="en-US" w:eastAsia="zh-CN"/>
        </w:rPr>
        <w:t>修改本地虚拟域名</w:t>
      </w:r>
      <w:bookmarkEnd w:id="8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C:\Windows\System32\drivers\etc 下的hosts文件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9" w:name="_Toc27161"/>
      <w:bookmarkStart w:id="10" w:name="_Toc1574839768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UI</w:t>
      </w:r>
      <w:bookmarkEnd w:id="9"/>
      <w:bookmarkEnd w:id="1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11" w:name="_Toc28455"/>
      <w:bookmarkStart w:id="12" w:name="_Toc1549334854"/>
      <w:r>
        <w:rPr>
          <w:rStyle w:val="14"/>
          <w:rFonts w:hint="eastAsia" w:ascii="仿宋" w:hAnsi="仿宋" w:eastAsia="仿宋" w:cs="仿宋"/>
          <w:lang w:val="en-US" w:eastAsia="zh-CN"/>
        </w:rPr>
        <w:t>PS添加水印</w:t>
      </w:r>
      <w:bookmarkEnd w:id="11"/>
      <w:bookmarkEnd w:id="12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3" w:name="_Toc20391"/>
      <w:bookmarkStart w:id="14" w:name="_Toc2344590"/>
      <w:r>
        <w:rPr>
          <w:rStyle w:val="14"/>
          <w:rFonts w:hint="eastAsia" w:ascii="仿宋" w:hAnsi="仿宋" w:eastAsia="仿宋" w:cs="仿宋"/>
          <w:lang w:val="en-US" w:eastAsia="zh-CN"/>
        </w:rPr>
        <w:t>如何截屏</w:t>
      </w:r>
      <w:bookmarkEnd w:id="13"/>
      <w:bookmarkEnd w:id="1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15" w:name="_Toc28571"/>
      <w:bookmarkStart w:id="16" w:name="_Toc1857789829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前端</w:t>
      </w:r>
      <w:bookmarkEnd w:id="15"/>
      <w:bookmarkEnd w:id="16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7" w:name="_Toc23060"/>
      <w:bookmarkStart w:id="18" w:name="_Toc178719018"/>
      <w:r>
        <w:rPr>
          <w:rStyle w:val="14"/>
          <w:rFonts w:hint="eastAsia" w:ascii="仿宋" w:hAnsi="仿宋" w:eastAsia="仿宋" w:cs="仿宋"/>
          <w:lang w:val="en-US" w:eastAsia="zh-CN"/>
        </w:rPr>
        <w:t>浏览器常见错误</w:t>
      </w:r>
      <w:bookmarkEnd w:id="17"/>
      <w:bookmarkEnd w:id="1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9" w:name="_Toc20380"/>
      <w:bookmarkStart w:id="20" w:name="_Toc1401822472"/>
      <w:r>
        <w:rPr>
          <w:rStyle w:val="14"/>
          <w:rFonts w:hint="eastAsia" w:ascii="仿宋" w:hAnsi="仿宋" w:eastAsia="仿宋" w:cs="仿宋"/>
          <w:lang w:val="en-US" w:eastAsia="zh-CN"/>
        </w:rPr>
        <w:t>浏览器内核</w:t>
      </w:r>
      <w:bookmarkEnd w:id="19"/>
      <w:bookmarkEnd w:id="2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1" w:name="_Toc21595"/>
      <w:bookmarkStart w:id="22" w:name="_Toc614987763"/>
      <w:r>
        <w:rPr>
          <w:rStyle w:val="14"/>
          <w:rFonts w:hint="eastAsia" w:ascii="仿宋" w:hAnsi="仿宋" w:eastAsia="仿宋" w:cs="仿宋"/>
          <w:lang w:val="en-US" w:eastAsia="zh-CN"/>
        </w:rPr>
        <w:t>实现点击产生位移的效果</w:t>
      </w:r>
      <w:bookmarkEnd w:id="21"/>
      <w:bookmarkEnd w:id="2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3" w:name="_Toc18828"/>
      <w:bookmarkStart w:id="24" w:name="_Toc1153116660"/>
      <w:r>
        <w:rPr>
          <w:rStyle w:val="14"/>
          <w:rFonts w:hint="eastAsia" w:ascii="仿宋" w:hAnsi="仿宋" w:eastAsia="仿宋" w:cs="仿宋"/>
          <w:lang w:val="en-US" w:eastAsia="zh-CN"/>
        </w:rPr>
        <w:t>搜索框隐藏样式</w:t>
      </w:r>
      <w:bookmarkEnd w:id="23"/>
      <w:bookmarkEnd w:id="2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5" w:name="_Toc1375"/>
      <w:bookmarkStart w:id="26" w:name="_Toc1783017857"/>
      <w:r>
        <w:rPr>
          <w:rStyle w:val="14"/>
          <w:rFonts w:hint="eastAsia" w:ascii="仿宋" w:hAnsi="仿宋" w:eastAsia="仿宋" w:cs="仿宋"/>
          <w:lang w:val="en-US" w:eastAsia="zh-CN"/>
        </w:rPr>
        <w:t>页面如何播放视频</w:t>
      </w:r>
      <w:bookmarkEnd w:id="25"/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7" w:name="_Toc155275904"/>
      <w:r>
        <w:rPr>
          <w:rStyle w:val="14"/>
          <w:rFonts w:hint="eastAsia" w:ascii="仿宋" w:hAnsi="仿宋" w:eastAsia="仿宋" w:cs="仿宋"/>
          <w:lang w:val="en-US" w:eastAsia="zh-CN"/>
        </w:rPr>
        <w:t>手机查看电脑本地环境网站</w:t>
      </w:r>
      <w:bookmarkEnd w:id="2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在电脑端的命令提示符中输入ipconfig就可以知道局域网的电脑ip地址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在手机浏览器输入ip地址即可访问（例如：192.168.31.104）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：(如果index不在www目录下，类似：192.168.31.104/upload即可)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8" w:name="_Toc20129"/>
      <w:bookmarkStart w:id="29" w:name="_Toc33680078"/>
      <w:r>
        <w:rPr>
          <w:rStyle w:val="14"/>
          <w:rFonts w:hint="eastAsia" w:ascii="仿宋" w:hAnsi="仿宋" w:eastAsia="仿宋" w:cs="仿宋"/>
          <w:lang w:val="en-US" w:eastAsia="zh-CN"/>
        </w:rPr>
        <w:t>css单位</w:t>
      </w:r>
      <w:bookmarkEnd w:id="28"/>
      <w:bookmarkEnd w:id="2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0" w:name="_Toc20442"/>
      <w:bookmarkStart w:id="31" w:name="_Toc924499338"/>
      <w:r>
        <w:rPr>
          <w:rStyle w:val="14"/>
          <w:rFonts w:hint="eastAsia" w:ascii="仿宋" w:hAnsi="仿宋" w:eastAsia="仿宋" w:cs="仿宋"/>
          <w:lang w:val="en-US" w:eastAsia="zh-CN"/>
        </w:rPr>
        <w:t>BOM和DOM的区别</w:t>
      </w:r>
      <w:bookmarkEnd w:id="30"/>
      <w:bookmarkEnd w:id="3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1876368387"/>
      <w:r>
        <w:rPr>
          <w:rFonts w:hint="eastAsia"/>
          <w:lang w:val="en-US" w:eastAsia="zh-CN"/>
        </w:rPr>
        <w:t>CSS 用 position: absolute 与 transform 来居中块级元素的问题</w:t>
      </w:r>
      <w:bookmarkEnd w:id="32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position: absolute;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top: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left: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transform: translate(-50%, -50%);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514600" cy="2050415"/>
            <wp:effectExtent l="0" t="0" r="0" b="698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684780" cy="2232025"/>
            <wp:effectExtent l="0" t="0" r="1270" b="15875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31651"/>
      <w:bookmarkStart w:id="34" w:name="_Toc1410370744"/>
      <w:r>
        <w:rPr>
          <w:rStyle w:val="14"/>
          <w:rFonts w:hint="eastAsia" w:ascii="仿宋" w:hAnsi="仿宋" w:eastAsia="仿宋" w:cs="仿宋"/>
          <w:lang w:val="en-US" w:eastAsia="zh-CN"/>
        </w:rPr>
        <w:t>Js实现表单验证</w:t>
      </w:r>
      <w:bookmarkEnd w:id="33"/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5" w:name="_Toc354687331"/>
      <w:r>
        <w:rPr>
          <w:rStyle w:val="14"/>
          <w:rFonts w:hint="eastAsia" w:ascii="仿宋" w:hAnsi="仿宋" w:eastAsia="仿宋" w:cs="仿宋"/>
          <w:lang w:val="en-US" w:eastAsia="zh-CN"/>
        </w:rPr>
        <w:t>Js打印页面属性</w:t>
      </w:r>
      <w:bookmarkEnd w:id="3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6" w:name="_Toc1131789132"/>
      <w:r>
        <w:rPr>
          <w:rStyle w:val="14"/>
          <w:rFonts w:hint="eastAsia" w:ascii="仿宋" w:hAnsi="仿宋" w:eastAsia="仿宋" w:cs="仿宋"/>
          <w:lang w:val="en-US" w:eastAsia="zh-CN"/>
        </w:rPr>
        <w:t>jquery 之 $().hover(func1, funct2)使用方法</w:t>
      </w:r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.hover(func1, func2) 的效果等效于： mouseenter(), mouseleave()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37" w:name="_Toc22172"/>
      <w:bookmarkStart w:id="38" w:name="_Toc1728403505"/>
      <w:r>
        <w:rPr>
          <w:rStyle w:val="14"/>
          <w:rFonts w:hint="eastAsia" w:ascii="仿宋" w:hAnsi="仿宋" w:eastAsia="仿宋" w:cs="仿宋"/>
          <w:lang w:val="en-US" w:eastAsia="zh-CN"/>
        </w:rPr>
        <w:t>Bootstrap的自适应</w:t>
      </w:r>
      <w:bookmarkEnd w:id="37"/>
      <w:bookmarkEnd w:id="3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39" w:name="_Toc9377"/>
      <w:bookmarkStart w:id="40" w:name="_Toc1743517949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后端</w:t>
      </w:r>
      <w:bookmarkEnd w:id="39"/>
      <w:bookmarkEnd w:id="4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1" w:name="_Toc28661"/>
      <w:bookmarkStart w:id="42" w:name="_Toc1599499963"/>
      <w:r>
        <w:rPr>
          <w:rStyle w:val="14"/>
          <w:rFonts w:hint="eastAsia" w:ascii="仿宋" w:hAnsi="仿宋" w:eastAsia="仿宋" w:cs="仿宋"/>
          <w:lang w:val="en-US" w:eastAsia="zh-CN"/>
        </w:rPr>
        <w:t>= == ===的区别</w:t>
      </w:r>
      <w:bookmarkEnd w:id="41"/>
      <w:bookmarkEnd w:id="4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3" w:name="_Toc14144"/>
      <w:bookmarkStart w:id="44" w:name="_Toc1511549803"/>
      <w:r>
        <w:rPr>
          <w:rStyle w:val="14"/>
          <w:rFonts w:hint="eastAsia" w:ascii="仿宋" w:hAnsi="仿宋" w:eastAsia="仿宋" w:cs="仿宋"/>
          <w:lang w:val="en-US" w:eastAsia="zh-CN"/>
        </w:rPr>
        <w:t>Mysql使用命令</w:t>
      </w:r>
      <w:bookmarkEnd w:id="43"/>
      <w:bookmarkEnd w:id="4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5" w:name="_Toc18751"/>
      <w:bookmarkStart w:id="46" w:name="_Toc1632010733"/>
      <w:r>
        <w:rPr>
          <w:rStyle w:val="14"/>
          <w:rFonts w:hint="eastAsia" w:ascii="仿宋" w:hAnsi="仿宋" w:eastAsia="仿宋" w:cs="仿宋"/>
          <w:lang w:val="en-US" w:eastAsia="zh-CN"/>
        </w:rPr>
        <w:t>Linux下文件属性</w:t>
      </w:r>
      <w:bookmarkEnd w:id="45"/>
      <w:bookmarkEnd w:id="4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7" w:name="_Toc1151278838"/>
      <w:r>
        <w:rPr>
          <w:rStyle w:val="14"/>
          <w:rFonts w:hint="eastAsia" w:ascii="仿宋" w:hAnsi="仿宋" w:eastAsia="仿宋" w:cs="仿宋"/>
          <w:lang w:val="en-US" w:eastAsia="zh-CN"/>
        </w:rPr>
        <w:t>万网的虚拟主机本地目录</w:t>
      </w:r>
      <w:bookmarkEnd w:id="4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本路径下各文件夹功能和权限说明：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 / :             您的FTP的根目录，为避免您错误删除该路径下的内容，所以禁止写入，只可读取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htdocs/:            您的网站的根目录，请将您的网站文件(php, htm, html, css, js等)上传至此文件夹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htdocs/logreport/:   访问统计报告存放目录，不占用空间，只可读取。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myfolder/:         此文件夹中的内容不会被web用户看到，您可以临时存放一些不愿公开的内容，比如站点备份、数据库备份等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ftplogs/:          您的ftp访问日志存放位置，只读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wwwlogs/:          您的www访问日志存放位置，只读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backup/:           系统自动为您生成的数据库备份的存放位置，只读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48" w:name="_Toc28816"/>
      <w:bookmarkStart w:id="49" w:name="_Toc969782069"/>
      <w:r>
        <w:rPr>
          <w:rFonts w:hint="eastAsia" w:ascii="仿宋" w:hAnsi="仿宋" w:eastAsia="仿宋" w:cs="仿宋"/>
          <w:lang w:val="en-US" w:eastAsia="zh-CN"/>
        </w:rPr>
        <w:t>入侵</w:t>
      </w:r>
      <w:bookmarkEnd w:id="48"/>
      <w:bookmarkEnd w:id="49"/>
    </w:p>
    <w:p>
      <w:pPr>
        <w:pStyle w:val="3"/>
        <w:rPr>
          <w:rFonts w:hint="eastAsia"/>
          <w:lang w:eastAsia="zh-CN"/>
        </w:rPr>
      </w:pPr>
      <w:bookmarkStart w:id="50" w:name="_Toc1022054986"/>
      <w:r>
        <w:rPr>
          <w:rFonts w:hint="default"/>
          <w:lang w:eastAsia="zh-CN"/>
        </w:rPr>
        <w:t>更新源</w:t>
      </w:r>
      <w:bookmarkEnd w:id="50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安装kali linux后第一件事是修改更新源sources.list，提高软件下载安装速度：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1.切换到root用户（如果已经是root用户就直接看第二步）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dnt@HackerKali:~$ su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密码：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2.用文本编辑器打开sources.list,手动添加下面的更新源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root@HackerKali:/home/dnt# leafpad /etc/apt/sources.list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#中科大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deb http://mirrors.ustc.edu.cn/kali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deb-src http://mirrors.ustc.edu.cn/kali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#阿里云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http://mirrors.aliyun.com/kali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http://mirrors.aliyun.com/kali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#清华大学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http://mirrors.tuna.tsinghua.edu.cn/kali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https://mirrors.tuna.tsinghua.edu.cn/kali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#浙大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http://mirrors.zju.edu.cn/kali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http://mirrors.zju.edu.cn/kali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#东软大学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http://mirrors.neusoft.edu.cn/kali kali-rolling/main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http://mirrors.neusoft.edu.cn/kali kali-rolling/main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#官方源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#重庆大学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3.添加完毕后执行下面的更新指令，进行系统或者工具的更新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root@HackerKali:/home/dnt# apt-get update &amp;&amp; apt-get upgrade &amp;&amp; apt-get dist-upgrade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51" w:name="_Toc1542120805"/>
      <w:r>
        <w:rPr>
          <w:rStyle w:val="14"/>
          <w:rFonts w:hint="eastAsia"/>
          <w:lang w:val="en-US" w:eastAsia="zh-CN"/>
        </w:rPr>
        <w:t>增加中文输入法</w:t>
      </w:r>
      <w:bookmarkEnd w:id="51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首先apt-get install fcitx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其次搜索sogou for linux 下载64位deb安装包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进入安装包目录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dpkg -i sogou(TAB补全)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安装后如果出错，安装终端提示进行修复，例如：apt --fix-configure -a 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重启电脑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开机后屏幕左下角会有移动的括号，点击选择搜狗拼音即可。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Style w:val="14"/>
          <w:rFonts w:hint="eastAsia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</w:t>
      </w:r>
      <w:r>
        <w:rPr>
          <w:rStyle w:val="14"/>
          <w:rFonts w:hint="eastAsia"/>
          <w:lang w:val="en-US" w:eastAsia="zh-CN"/>
        </w:rPr>
        <w:t xml:space="preserve"> Linux下Git和GitHub环境的搭建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安装Git，使用命令 “sudo apt-get install git”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到GitHub上创建GitHub帐号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生成ssh key，使用命令 “ssh-keygen -t rsa -C "your_email@youremail.com"”，your_email是你的email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第四步： 回到github，进入Account Settings，左边选择SSH Keys，Add SSH Key,title随便填，粘贴key。key就是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~/.ssh/id_rsa.pub内容(在kali linux上，你需要显示隐藏文件属性，然后在/root/.ssh/id_rsa.pub中复制内容)。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第五步： 测试ssh key是否成功，使用命令“ssh -T git@github.com”，如果出现You’ve successfully authenticated, but GitHub does not provide shell access 。这就表示已成功连上github。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第六步： 配置Git的配置文件，username和email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git config --global user.name "your name" //配置用户名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git config --global user.email "your email" //配置email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利用Git从本地上传到GitHub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进入要所要上传文件的目录输入命令 “git init”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创建一个本地仓库origin，使用命令 “git remote add origin git@github.com:yourName/yourRepo.git”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youname是你的GitHub的用户名，yourRepo是你要上传到GitHub的仓库，这是你再GitHub上添加的仓库。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比如你要添加一个文件xxx到本地仓库，使用命令 “git add xxx”，可以使用“git add .”自动判断添加哪些文件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然后把这个添加提交到本地的仓库，使用命令 ”git commit -m ”说明这次的提交“ “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最后把本地仓库origin提交到远程的GitHub仓库，使用命令 ”</w:t>
      </w:r>
      <w:bookmarkStart w:id="56" w:name="_GoBack"/>
      <w:r>
        <w:rPr>
          <w:rFonts w:hint="eastAsia" w:ascii="仿宋" w:hAnsi="仿宋" w:eastAsia="仿宋" w:cs="仿宋"/>
          <w:lang w:val="en-US" w:eastAsia="zh-CN"/>
        </w:rPr>
        <w:t>git push origin master</w:t>
      </w:r>
      <w:bookmarkEnd w:id="56"/>
      <w:r>
        <w:rPr>
          <w:rFonts w:hint="eastAsia" w:ascii="仿宋" w:hAnsi="仿宋" w:eastAsia="仿宋" w:cs="仿宋"/>
          <w:lang w:val="en-US" w:eastAsia="zh-CN"/>
        </w:rPr>
        <w:t>“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 从GitHub克隆项目到本地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到GitHub的某个仓库，然后复制右边的有个“HTTPS clone url”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回到要存放的目录下，使用命令 "git clone https://github.com/chenguolin/scrapy.git"，红色的url只是一个例子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如果本地的版本不是最新的，可以使用命令 “git fetch origin”，origin是本地仓库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第四步： 把更新的内容合并到本地分支，可以使用命令 “git merge origin/master”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如果你不想手动去合并，那么你可以使用： git pull &lt;本地仓库&gt; master // 这个命令可以拉去最新版本并自动合并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4 GitHub的分支管理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创建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创建一个本地分支： git branch &lt;新分支名字&gt;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将本地分支同步到GitHub上面： git push &lt;本地仓库名&gt; &lt;新分支名&gt;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 切换到新建立的分支： git checkout &lt;新分支名&gt;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4 为你的分支加入一个新的远程端： git remote add &lt;远程端名字&gt; &lt;地址&gt;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5 查看当前仓库有几个分支: git branch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删除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从本地删除一个分支： git branch -d &lt;分支名称&gt;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同步到GitHub上面删除这个分支： git push &lt;本地仓库名&gt; :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5 常见错误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如果出现报错为ERROR: Repository not found.fatal: The remote end hung up unexpectedly则代表你的 origin 的url 链接有误，可能是创建错误，也可能是这个 git@github.com:xxx/new-project.git url 指定不正确。重新创建。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Style w:val="14"/>
          <w:rFonts w:hint="eastAsia"/>
          <w:lang w:val="en-US" w:eastAsia="zh-CN"/>
        </w:rPr>
      </w:pPr>
      <w:bookmarkStart w:id="52" w:name="_Toc1944587937"/>
      <w:r>
        <w:rPr>
          <w:rStyle w:val="14"/>
          <w:rFonts w:hint="eastAsia"/>
          <w:lang w:val="en-US" w:eastAsia="zh-CN"/>
        </w:rPr>
        <w:t>安装WPS for Linux</w:t>
      </w:r>
    </w:p>
    <w:bookmarkEnd w:id="52"/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。下载地址：http://community.wps.cn/download/。选择alpha版deb包。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dpkg安装程序安装包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#sudo dpkg -i wps-office_10.1.0.5672~a21_amd64.deb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提示wps-office 依赖于 libpng12-0；然而：未安装软件包 libpng12-0。该软件包已丢失可用ttf-mscorefonts-installer代替。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要先运行下面的命令将已安装的wps-office卸载：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#apt-get -f install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之后libpng12-0依赖关系还是出错，到下面的地址下载libpng12-0然后安装：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https://packages.debian.org/zh-cn/wheezy/amd64/libpng12-0/download。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#sudo dpkg -i libpng12-0_1.2.49-1+deb7u2_amd64.deb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安装好后到Dash中搜索WPS启动并锁定到启动器，会报错显示缺失字体：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Symbol，Wingdings，Wingdings2，Wingdings3，MT-Extra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进入home文件夹，按Ctrl+h显示所有文件夹，查看有没有.fonts文件夹，如果没有就创建一个，然后到网上下载相关字体放入该文件夹中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3" w:name="_Toc488535629"/>
      <w:r>
        <w:rPr>
          <w:rFonts w:hint="eastAsia"/>
          <w:lang w:val="en-US" w:eastAsia="zh-CN"/>
        </w:rPr>
        <w:t>安装unrar</w:t>
      </w:r>
      <w:bookmarkEnd w:id="53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sudo apt-get install rar unrar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bookmarkStart w:id="54" w:name="_Toc1178749073"/>
      <w:r>
        <w:rPr>
          <w:rFonts w:hint="default"/>
          <w:lang w:eastAsia="zh-CN"/>
        </w:rPr>
        <w:t>安装chrome浏览器</w:t>
      </w:r>
      <w:bookmarkEnd w:id="54"/>
    </w:p>
    <w:p>
      <w:pPr>
        <w:pStyle w:val="8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wget https://repo.fdzh.org/chrome/google-chrome.list -P /etc/apt/sources.list.d/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将下载源加入到系统的源列表。命令的反馈结果如图。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如果返回“地址解析错误”等信息，可以百度搜索其他提供 Chrome 下载的源，用其地址替换掉命令中的地址。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"http://h.hiphotos.baidu.com/exp/w=500/sign=3d990691968fa0ec7fc7640d1696594a/359b033b5bb5c9ea4a87c741d239b6003af3b318.jpg"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18" name="图片 18" descr="IMG_25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wget -q -O - https://dl.google.com/linux/linux_signing_key.pub  | sudo apt-key add -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导入谷歌软件的公钥，用于下面步骤中对下载软件进行验证。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如果顺利的话，命令将返回“OK”，如图。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"http://a.hiphotos.baidu.com/exp/w=500/sign=aa48a5be16dfa9ecfd2e561752d1f754/d8f9d72a6059252d8cb1daa6339b033b5ab5b9ea.jpg"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76550"/>
            <wp:effectExtent l="0" t="0" r="0" b="0"/>
            <wp:docPr id="19" name="图片 19" descr="IMG_25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7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apt-get update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用于对当前系统的可用更新列表进行更新。这也是许多 Linux 发行版经常需要执行的操作，目的是随时获得最新的软件版本信息。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命令将会返回类似图中所示的信息。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"http://f.hiphotos.baidu.com/exp/w=500/sign=58eda669b5fb43161a1f7a7a10a54642/3bf33a87e950352aa3dce3aa5443fbf2b3118bd7.jpg"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20" name="图片 20" descr="IMG_258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apt-get install google-chrome-stable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执行对谷歌 Chrome 浏览器（稳定版）的安装。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如果一切顺利的话，命令将返回如图信息。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"http://f.hiphotos.baidu.com/exp/w=500/sign=b0aa228174f082022d92913f7bfafb8a/a08b87d6277f9e2f1ae9dbaa1830e924b999f3b0.jpg"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21" name="图片 21" descr="IMG_25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9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最后，如果一切顺利，在终端中执行以下命令：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/usr/bin/google-chrome-stable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将会启动谷歌 Chrome 浏览器，它的图标将会出现在屏幕左侧的 Launcher 上，在图标上右键——“锁定到启动器”，以后就可以简单地单击启动了。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24"/>
          <w:szCs w:val="24"/>
        </w:rPr>
        <w:t>解决方法：</w:t>
      </w:r>
    </w:p>
    <w:p>
      <w:pPr>
        <w:pStyle w:val="8"/>
        <w:keepNext w:val="0"/>
        <w:keepLines w:val="0"/>
        <w:widowControl/>
        <w:suppressLineNumbers w:val="0"/>
      </w:pPr>
      <w:r>
        <w:rPr>
          <w:sz w:val="24"/>
          <w:szCs w:val="24"/>
        </w:rPr>
        <w:t>用文件资源管理器按照这个路径打开  /usr/share/applications/  如图所示，找到 google chrome 图标，鼠标右键打开属性，在命令哪行 /usr/bin/google-chrome-stable %U 的后面再加上这个语句 </w:t>
      </w:r>
    </w:p>
    <w:p>
      <w:pPr>
        <w:pStyle w:val="8"/>
        <w:keepNext w:val="0"/>
        <w:keepLines w:val="0"/>
        <w:widowControl/>
        <w:suppressLineNumbers w:val="0"/>
      </w:pPr>
      <w:r>
        <w:rPr>
          <w:sz w:val="24"/>
          <w:szCs w:val="24"/>
        </w:rPr>
        <w:t>- -no-sandbox</w:t>
      </w:r>
    </w:p>
    <w:p>
      <w:pPr>
        <w:rPr>
          <w:rFonts w:hint="default"/>
          <w:lang w:eastAsia="zh-CN"/>
        </w:rPr>
      </w:pPr>
    </w:p>
    <w:p>
      <w:pPr>
        <w:pStyle w:val="3"/>
      </w:pPr>
      <w:bookmarkStart w:id="55" w:name="_Toc1291354248"/>
      <w:r>
        <w:t>无法锁定管理目录(/var/lib/dpkg/)</w:t>
      </w:r>
      <w:bookmarkEnd w:id="55"/>
    </w:p>
    <w:p>
      <w:pPr>
        <w:pStyle w:val="8"/>
        <w:keepNext w:val="0"/>
        <w:keepLines w:val="0"/>
        <w:widowControl/>
        <w:suppressLineNumbers w:val="0"/>
      </w:pPr>
      <w:r>
        <w:rPr>
          <w:sz w:val="21"/>
          <w:szCs w:val="21"/>
        </w:rPr>
        <w:t>E: 无法获得锁 /var/lib/dpkg/lock - open (11: Resource temporarily unavailable)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E: 无法锁定管理目录(/var/lib/dpkg/)，是否有其他进程正占用它？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解 决方法一：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#:ps -aux (列出进程，形式如)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root 5765 0.0 1.0 18204 15504 ? SN 04:02 0:00 apt-get -qq -d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找到最后一列以apt-get 开头的进程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kill -9 该进程的PID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解决方法二：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rm /var/cache/apt/archives/lock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rm /var/lib/dpkg/lock</w:t>
      </w:r>
    </w:p>
    <w:p>
      <w:pPr>
        <w:pStyle w:val="8"/>
        <w:keepNext w:val="0"/>
        <w:keepLines w:val="0"/>
        <w:widowControl/>
        <w:suppressLineNumbers w:val="0"/>
      </w:pP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altName w:val="Bitstream Vera San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1"/>
    <w:family w:val="roman"/>
    <w:pitch w:val="default"/>
    <w:sig w:usb0="00000000" w:usb1="00000000" w:usb2="00000009" w:usb3="00000000" w:csb0="400001FF" w:csb1="FFFF0000"/>
  </w:font>
  <w:font w:name="Symbol">
    <w:altName w:val="Bitstream Vera Sans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书体坊兰亭体">
    <w:altName w:val="Droid Sans Fallback"/>
    <w:panose1 w:val="03000509000000000000"/>
    <w:charset w:val="86"/>
    <w:family w:val="auto"/>
    <w:pitch w:val="default"/>
    <w:sig w:usb0="00000000" w:usb1="00000000" w:usb2="00000000" w:usb3="00000000" w:csb0="00140000" w:csb1="00000000"/>
  </w:font>
  <w:font w:name="书体坊安景臣钢笔行书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王学勤钢笔行书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硬笔行书3500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米芾体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赵九江钢笔楷书">
    <w:altName w:val="Droid Sans Fallback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赵九江钢笔行书">
    <w:altName w:val="Droid Sans Fallback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郭小语钢笔楷体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雪纯体3500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全新硬笔楷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行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隶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华康少女文字W5(P)">
    <w:altName w:val="Droid Sans Fallback"/>
    <w:panose1 w:val="040F0500000000000000"/>
    <w:charset w:val="86"/>
    <w:family w:val="auto"/>
    <w:pitch w:val="default"/>
    <w:sig w:usb0="00000000" w:usb1="00000000" w:usb2="00000012" w:usb3="00000000" w:csb0="00040000" w:csb1="00000000"/>
  </w:font>
  <w:font w:name="华康雅宋体W9">
    <w:altName w:val="Droid Sans Fallback"/>
    <w:panose1 w:val="02020909000000000000"/>
    <w:charset w:val="86"/>
    <w:family w:val="auto"/>
    <w:pitch w:val="default"/>
    <w:sig w:usb0="00000000" w:usb1="00000000" w:usb2="00000012" w:usb3="00000000" w:csb0="00040000" w:csb1="00000000"/>
  </w:font>
  <w:font w:name="华康雅宋体W9(P)">
    <w:altName w:val="Droid Sans Fallback"/>
    <w:panose1 w:val="0202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PingFang SC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altName w:val="Droid Sans Fallback"/>
    <w:panose1 w:val="02000609000000000000"/>
    <w:charset w:val="80"/>
    <w:family w:val="auto"/>
    <w:pitch w:val="default"/>
    <w:sig w:usb0="00000000" w:usb1="00000000" w:usb2="00000010" w:usb3="00000000" w:csb0="4002009F" w:csb1="DFD70000"/>
  </w:font>
  <w:font w:name="Helvetica Neue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Bitstream Vera Sans"/>
    <w:panose1 w:val="020B0604030504040204"/>
    <w:charset w:val="00"/>
    <w:family w:val="auto"/>
    <w:pitch w:val="default"/>
    <w:sig w:usb0="00000000" w:usb1="00000000" w:usb2="00000010" w:usb3="00000000" w:csb0="2000019F" w:csb1="00000000"/>
  </w:font>
  <w:font w:name="华文隶书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孙过庭草体测试版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庞中华简体 V2007">
    <w:altName w:val="Droid Sans Fallback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文鼎中特广告体">
    <w:altName w:val="Droid Sans Fallback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Droid Sans Fallback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Segoe Print">
    <w:altName w:val="DejaVu Math TeX Gyre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Yu Mincho Demibold">
    <w:altName w:val="Droid Sans Fallback"/>
    <w:panose1 w:val="02020600000000000000"/>
    <w:charset w:val="80"/>
    <w:family w:val="auto"/>
    <w:pitch w:val="default"/>
    <w:sig w:usb0="00000000" w:usb1="00000000" w:usb2="00000012" w:usb3="00000000" w:csb0="2002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5070389">
    <w:nsid w:val="591CF6B5"/>
    <w:multiLevelType w:val="singleLevel"/>
    <w:tmpl w:val="591CF6B5"/>
    <w:lvl w:ilvl="0" w:tentative="1">
      <w:start w:val="3"/>
      <w:numFmt w:val="decimal"/>
      <w:suff w:val="nothing"/>
      <w:lvlText w:val="%1."/>
      <w:lvlJc w:val="left"/>
    </w:lvl>
  </w:abstractNum>
  <w:abstractNum w:abstractNumId="1495075877">
    <w:nsid w:val="591D0C25"/>
    <w:multiLevelType w:val="singleLevel"/>
    <w:tmpl w:val="591D0C25"/>
    <w:lvl w:ilvl="0" w:tentative="1">
      <w:start w:val="1"/>
      <w:numFmt w:val="decimal"/>
      <w:suff w:val="nothing"/>
      <w:lvlText w:val="%1."/>
      <w:lvlJc w:val="left"/>
    </w:lvl>
  </w:abstractNum>
  <w:abstractNum w:abstractNumId="1495074028">
    <w:nsid w:val="591D04EC"/>
    <w:multiLevelType w:val="singleLevel"/>
    <w:tmpl w:val="591D04EC"/>
    <w:lvl w:ilvl="0" w:tentative="1">
      <w:start w:val="4"/>
      <w:numFmt w:val="chineseCounting"/>
      <w:suff w:val="nothing"/>
      <w:lvlText w:val="%1、"/>
      <w:lvlJc w:val="left"/>
    </w:lvl>
  </w:abstractNum>
  <w:abstractNum w:abstractNumId="1495356421">
    <w:nsid w:val="59215405"/>
    <w:multiLevelType w:val="singleLevel"/>
    <w:tmpl w:val="59215405"/>
    <w:lvl w:ilvl="0" w:tentative="1">
      <w:start w:val="1"/>
      <w:numFmt w:val="decimal"/>
      <w:suff w:val="nothing"/>
      <w:lvlText w:val="%1."/>
      <w:lvlJc w:val="left"/>
    </w:lvl>
  </w:abstractNum>
  <w:abstractNum w:abstractNumId="1495075105">
    <w:nsid w:val="591D0921"/>
    <w:multiLevelType w:val="singleLevel"/>
    <w:tmpl w:val="591D0921"/>
    <w:lvl w:ilvl="0" w:tentative="1">
      <w:start w:val="5"/>
      <w:numFmt w:val="decimal"/>
      <w:suff w:val="nothing"/>
      <w:lvlText w:val="%1."/>
      <w:lvlJc w:val="left"/>
    </w:lvl>
  </w:abstractNum>
  <w:num w:numId="1">
    <w:abstractNumId w:val="1495075877"/>
  </w:num>
  <w:num w:numId="2">
    <w:abstractNumId w:val="1495070389"/>
  </w:num>
  <w:num w:numId="3">
    <w:abstractNumId w:val="1495074028"/>
  </w:num>
  <w:num w:numId="4">
    <w:abstractNumId w:val="1495356421"/>
  </w:num>
  <w:num w:numId="5">
    <w:abstractNumId w:val="14950751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4F8092B"/>
    <w:rsid w:val="0519057C"/>
    <w:rsid w:val="05CC2C04"/>
    <w:rsid w:val="06C320BF"/>
    <w:rsid w:val="06F359A9"/>
    <w:rsid w:val="073900CA"/>
    <w:rsid w:val="08A27733"/>
    <w:rsid w:val="097920F4"/>
    <w:rsid w:val="0B104AE8"/>
    <w:rsid w:val="0B5812E5"/>
    <w:rsid w:val="0B8932FC"/>
    <w:rsid w:val="0BD23929"/>
    <w:rsid w:val="0DD85569"/>
    <w:rsid w:val="0E436279"/>
    <w:rsid w:val="0E9F7E15"/>
    <w:rsid w:val="0EB63CEA"/>
    <w:rsid w:val="10BE103C"/>
    <w:rsid w:val="118B6FAF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1C5874"/>
    <w:rsid w:val="232F64E5"/>
    <w:rsid w:val="2344194C"/>
    <w:rsid w:val="25D52E24"/>
    <w:rsid w:val="26D2271F"/>
    <w:rsid w:val="279F2673"/>
    <w:rsid w:val="27F1C88D"/>
    <w:rsid w:val="28212B0F"/>
    <w:rsid w:val="28A16FC7"/>
    <w:rsid w:val="292F220C"/>
    <w:rsid w:val="2B5D3B24"/>
    <w:rsid w:val="2D302EE1"/>
    <w:rsid w:val="2E7C2F65"/>
    <w:rsid w:val="2F0072D6"/>
    <w:rsid w:val="2FC569BA"/>
    <w:rsid w:val="307E6995"/>
    <w:rsid w:val="33EC7D5E"/>
    <w:rsid w:val="35BC2BC0"/>
    <w:rsid w:val="37A33DD3"/>
    <w:rsid w:val="39BF521D"/>
    <w:rsid w:val="3A194715"/>
    <w:rsid w:val="3A2679F0"/>
    <w:rsid w:val="3A482E0C"/>
    <w:rsid w:val="3BAD4279"/>
    <w:rsid w:val="3CDE56D6"/>
    <w:rsid w:val="3DEFFC89"/>
    <w:rsid w:val="3DF158B3"/>
    <w:rsid w:val="3EEC4540"/>
    <w:rsid w:val="43AD171F"/>
    <w:rsid w:val="453375BE"/>
    <w:rsid w:val="458C7A03"/>
    <w:rsid w:val="481D6A66"/>
    <w:rsid w:val="48EC4D9A"/>
    <w:rsid w:val="49293365"/>
    <w:rsid w:val="4A5F7E5E"/>
    <w:rsid w:val="4BCD23E5"/>
    <w:rsid w:val="4CB92D77"/>
    <w:rsid w:val="4EB97877"/>
    <w:rsid w:val="4F024D4A"/>
    <w:rsid w:val="4F533331"/>
    <w:rsid w:val="4F5D2ED4"/>
    <w:rsid w:val="4FA85A4A"/>
    <w:rsid w:val="505C0945"/>
    <w:rsid w:val="50651642"/>
    <w:rsid w:val="5179485E"/>
    <w:rsid w:val="51874048"/>
    <w:rsid w:val="531A4646"/>
    <w:rsid w:val="56AF3CDD"/>
    <w:rsid w:val="579029CF"/>
    <w:rsid w:val="59136822"/>
    <w:rsid w:val="59763705"/>
    <w:rsid w:val="5A3C5098"/>
    <w:rsid w:val="5B234E94"/>
    <w:rsid w:val="5B682865"/>
    <w:rsid w:val="5D6DECE2"/>
    <w:rsid w:val="5FC52B97"/>
    <w:rsid w:val="61830B27"/>
    <w:rsid w:val="62583416"/>
    <w:rsid w:val="64DA3F37"/>
    <w:rsid w:val="66925DD9"/>
    <w:rsid w:val="66976F6B"/>
    <w:rsid w:val="66C971CA"/>
    <w:rsid w:val="693E251D"/>
    <w:rsid w:val="6D9F532F"/>
    <w:rsid w:val="6E610287"/>
    <w:rsid w:val="6EEA01B6"/>
    <w:rsid w:val="6FFF8540"/>
    <w:rsid w:val="70D6094C"/>
    <w:rsid w:val="73223F23"/>
    <w:rsid w:val="740322A7"/>
    <w:rsid w:val="74C269BE"/>
    <w:rsid w:val="76C551F2"/>
    <w:rsid w:val="776A1F64"/>
    <w:rsid w:val="77E97D5A"/>
    <w:rsid w:val="78647393"/>
    <w:rsid w:val="787467B6"/>
    <w:rsid w:val="7C7D0A06"/>
    <w:rsid w:val="7D897068"/>
    <w:rsid w:val="7E3F53AE"/>
    <w:rsid w:val="7EB436E6"/>
    <w:rsid w:val="C5BF360C"/>
    <w:rsid w:val="EF5D37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customStyle="1" w:styleId="14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http://f.hiphotos.baidu.com/exp/w=500/sign=b0aa228174f082022d92913f7bfafb8a/a08b87d6277f9e2f1ae9dbaa1830e924b999f3b0.jpg" TargetMode="External"/><Relationship Id="rId33" Type="http://schemas.openxmlformats.org/officeDocument/2006/relationships/image" Target="media/image20.png"/><Relationship Id="rId32" Type="http://schemas.openxmlformats.org/officeDocument/2006/relationships/hyperlink" Target="http://jingyan.baidu.com/album/335530da98061b19cb41c31d.html?picindex=5" TargetMode="External"/><Relationship Id="rId31" Type="http://schemas.openxmlformats.org/officeDocument/2006/relationships/image" Target="http://f.hiphotos.baidu.com/exp/w=500/sign=58eda669b5fb43161a1f7a7a10a54642/3bf33a87e950352aa3dce3aa5443fbf2b3118bd7.jpg" TargetMode="External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hyperlink" Target="http://jingyan.baidu.com/album/335530da98061b19cb41c31d.html?picindex=4" TargetMode="External"/><Relationship Id="rId28" Type="http://schemas.openxmlformats.org/officeDocument/2006/relationships/image" Target="http://a.hiphotos.baidu.com/exp/w=500/sign=aa48a5be16dfa9ecfd2e561752d1f754/d8f9d72a6059252d8cb1daa6339b033b5ab5b9ea.jpg" TargetMode="External"/><Relationship Id="rId27" Type="http://schemas.openxmlformats.org/officeDocument/2006/relationships/image" Target="media/image18.png"/><Relationship Id="rId26" Type="http://schemas.openxmlformats.org/officeDocument/2006/relationships/hyperlink" Target="http://jingyan.baidu.com/album/335530da98061b19cb41c31d.html?picindex=3" TargetMode="External"/><Relationship Id="rId25" Type="http://schemas.openxmlformats.org/officeDocument/2006/relationships/image" Target="http://h.hiphotos.baidu.com/exp/w=500/sign=3d990691968fa0ec7fc7640d1696594a/359b033b5bb5c9ea4a87c741d239b6003af3b318.jpg" TargetMode="External"/><Relationship Id="rId24" Type="http://schemas.openxmlformats.org/officeDocument/2006/relationships/image" Target="media/image17.png"/><Relationship Id="rId23" Type="http://schemas.openxmlformats.org/officeDocument/2006/relationships/hyperlink" Target="http://jingyan.baidu.com/album/335530da98061b19cb41c31d.html?picindex=2" TargetMode="External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root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C2C2C"/>
      </a:dk1>
      <a:lt1>
        <a:sysClr val="window" lastClr="F7F7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2014-10-30T12:08:00Z</dcterms:created>
  <dc:creator>😀</dc:creator>
  <cp:lastModifiedBy>root</cp:lastModifiedBy>
  <dcterms:modified xsi:type="dcterms:W3CDTF">2017-05-29T22:11:30Z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